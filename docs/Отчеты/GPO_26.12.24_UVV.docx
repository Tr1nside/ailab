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D18A6" w14:textId="77777777" w:rsidR="008E5705" w:rsidRPr="008E5705" w:rsidRDefault="008E5705" w:rsidP="00F558A1">
      <w:pPr>
        <w:spacing w:after="0" w:line="360" w:lineRule="auto"/>
        <w:ind w:left="709"/>
        <w:jc w:val="center"/>
        <w:rPr>
          <w:rFonts w:eastAsia="Times New Roman" w:cs="Times New Roman"/>
          <w:szCs w:val="28"/>
          <w:lang w:eastAsia="ru-RU"/>
        </w:rPr>
      </w:pPr>
      <w:bookmarkStart w:id="0" w:name="_Toc342405965"/>
      <w:bookmarkStart w:id="1" w:name="_Toc343075454"/>
      <w:bookmarkStart w:id="2" w:name="_Toc506474350"/>
      <w:bookmarkStart w:id="3" w:name="_Toc506474386"/>
      <w:bookmarkStart w:id="4" w:name="_Toc506474992"/>
      <w:bookmarkStart w:id="5" w:name="_Hlk186075164"/>
      <w:r w:rsidRPr="008E5705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31774BDB" w14:textId="77777777" w:rsidR="008E5705" w:rsidRPr="008E5705" w:rsidRDefault="008E5705" w:rsidP="00F558A1">
      <w:pPr>
        <w:spacing w:after="0" w:line="360" w:lineRule="auto"/>
        <w:ind w:left="709"/>
        <w:jc w:val="center"/>
        <w:rPr>
          <w:rFonts w:eastAsia="Times New Roman" w:cs="Times New Roman"/>
          <w:szCs w:val="28"/>
          <w:lang w:eastAsia="ru-RU"/>
        </w:rPr>
      </w:pPr>
      <w:r w:rsidRPr="008E5705">
        <w:rPr>
          <w:rFonts w:eastAsia="Times New Roman" w:cs="Times New Roman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48A5E933" w14:textId="77777777" w:rsidR="008E5705" w:rsidRPr="008E5705" w:rsidRDefault="008E5705" w:rsidP="00F558A1">
      <w:pPr>
        <w:spacing w:after="0" w:line="360" w:lineRule="auto"/>
        <w:ind w:left="709"/>
        <w:jc w:val="center"/>
        <w:rPr>
          <w:rFonts w:eastAsia="Times New Roman" w:cs="Times New Roman"/>
          <w:szCs w:val="28"/>
          <w:lang w:eastAsia="ru-RU"/>
        </w:rPr>
      </w:pPr>
      <w:r w:rsidRPr="008E5705">
        <w:rPr>
          <w:rFonts w:eastAsia="Times New Roman" w:cs="Times New Roman"/>
          <w:szCs w:val="28"/>
          <w:lang w:eastAsia="ru-RU"/>
        </w:rPr>
        <w:t>Томский государственный университет систем управления и радиоэлектроники (ТУСУР)</w:t>
      </w:r>
    </w:p>
    <w:p w14:paraId="1FF01ECC" w14:textId="77777777" w:rsidR="008E5705" w:rsidRPr="008E5705" w:rsidRDefault="008E5705" w:rsidP="00F558A1">
      <w:pPr>
        <w:spacing w:after="0" w:line="360" w:lineRule="auto"/>
        <w:ind w:left="709"/>
        <w:jc w:val="center"/>
        <w:rPr>
          <w:rFonts w:eastAsia="Times New Roman" w:cs="Times New Roman"/>
          <w:szCs w:val="28"/>
          <w:lang w:eastAsia="ru-RU"/>
        </w:rPr>
      </w:pPr>
      <w:r w:rsidRPr="008E5705">
        <w:rPr>
          <w:rFonts w:eastAsia="Times New Roman" w:cs="Times New Roman"/>
          <w:szCs w:val="28"/>
          <w:lang w:eastAsia="ru-RU"/>
        </w:rPr>
        <w:t>Кафедра радиотехнических систем (РТС)</w:t>
      </w:r>
    </w:p>
    <w:p w14:paraId="59DA46B5" w14:textId="77777777" w:rsidR="008E5705" w:rsidRPr="008E5705" w:rsidRDefault="008E5705" w:rsidP="008E5705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</w:p>
    <w:p w14:paraId="25D77C5A" w14:textId="184BACE7" w:rsidR="008E5705" w:rsidRPr="008E5705" w:rsidRDefault="00F558A1" w:rsidP="00F558A1">
      <w:pPr>
        <w:spacing w:after="0" w:line="360" w:lineRule="auto"/>
        <w:ind w:left="851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bookmarkStart w:id="6" w:name="_Hlk186055334"/>
      <w:r w:rsidRPr="00F558A1">
        <w:rPr>
          <w:rFonts w:eastAsia="Times New Roman" w:cs="Times New Roman"/>
          <w:b/>
          <w:color w:val="000000"/>
          <w:szCs w:val="28"/>
          <w:lang w:eastAsia="ru-RU"/>
        </w:rPr>
        <w:t>РАЗРАБОТКА WEB-ИНТЕРФЕЙСА ДЛЯ ПЛАТФОРМЫ ИСКУССТВЕННОГО ИНТЕЛ</w:t>
      </w:r>
      <w:r w:rsidR="00AF08CD">
        <w:rPr>
          <w:rFonts w:eastAsia="Times New Roman" w:cs="Times New Roman"/>
          <w:b/>
          <w:color w:val="000000"/>
          <w:szCs w:val="28"/>
          <w:lang w:eastAsia="ru-RU"/>
        </w:rPr>
        <w:t>Л</w:t>
      </w:r>
      <w:r w:rsidRPr="00F558A1">
        <w:rPr>
          <w:rFonts w:eastAsia="Times New Roman" w:cs="Times New Roman"/>
          <w:b/>
          <w:color w:val="000000"/>
          <w:szCs w:val="28"/>
          <w:lang w:eastAsia="ru-RU"/>
        </w:rPr>
        <w:t>ЕКТА</w:t>
      </w:r>
      <w:bookmarkEnd w:id="6"/>
    </w:p>
    <w:p w14:paraId="56CA4011" w14:textId="77777777" w:rsidR="008E5705" w:rsidRPr="008E5705" w:rsidRDefault="008E5705" w:rsidP="008E5705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  <w:r w:rsidRPr="008E5705">
        <w:rPr>
          <w:rFonts w:eastAsia="Times New Roman" w:cs="Times New Roman"/>
          <w:szCs w:val="28"/>
          <w:lang w:eastAsia="ru-RU"/>
        </w:rPr>
        <w:t>Отчет по дисциплине</w:t>
      </w:r>
    </w:p>
    <w:p w14:paraId="2808AEEF" w14:textId="77777777" w:rsidR="008E5705" w:rsidRPr="008E5705" w:rsidRDefault="008E5705" w:rsidP="008E5705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  <w:r w:rsidRPr="008E5705">
        <w:rPr>
          <w:rFonts w:eastAsia="Times New Roman" w:cs="Times New Roman"/>
          <w:szCs w:val="28"/>
          <w:lang w:eastAsia="ru-RU"/>
        </w:rPr>
        <w:t xml:space="preserve"> «Учебно-проектная деятельность»</w:t>
      </w:r>
    </w:p>
    <w:p w14:paraId="702BC9BC" w14:textId="62932E8C" w:rsidR="008E5705" w:rsidRDefault="008E5705" w:rsidP="008E5705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436D93FD" w14:textId="5DD336A9" w:rsidR="008E5705" w:rsidRDefault="008E5705" w:rsidP="008E5705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6D58E196" w14:textId="05D3391F" w:rsidR="008E5705" w:rsidRDefault="008E5705" w:rsidP="008E5705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13431708" w14:textId="77777777" w:rsidR="008E5705" w:rsidRPr="008E5705" w:rsidRDefault="008E5705" w:rsidP="008E5705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5AE71301" w14:textId="77777777" w:rsidR="008E5705" w:rsidRPr="008E5705" w:rsidRDefault="008E5705" w:rsidP="00214C8B">
      <w:pPr>
        <w:spacing w:after="0" w:line="360" w:lineRule="auto"/>
        <w:ind w:firstLine="4820"/>
        <w:rPr>
          <w:rFonts w:eastAsia="Times New Roman" w:cs="Times New Roman"/>
          <w:szCs w:val="28"/>
          <w:lang w:eastAsia="ru-RU"/>
        </w:rPr>
      </w:pPr>
      <w:r w:rsidRPr="008E5705">
        <w:rPr>
          <w:rFonts w:eastAsia="Times New Roman" w:cs="Times New Roman"/>
          <w:szCs w:val="28"/>
          <w:lang w:eastAsia="ru-RU"/>
        </w:rPr>
        <w:t xml:space="preserve">Ответственный исполнитель </w:t>
      </w:r>
    </w:p>
    <w:p w14:paraId="6DD0E1CE" w14:textId="4C747E57" w:rsidR="008E5705" w:rsidRPr="008E5705" w:rsidRDefault="008E5705" w:rsidP="00214C8B">
      <w:pPr>
        <w:spacing w:after="0" w:line="360" w:lineRule="auto"/>
        <w:ind w:firstLine="4820"/>
        <w:rPr>
          <w:rFonts w:eastAsia="Times New Roman" w:cs="Times New Roman"/>
          <w:szCs w:val="28"/>
          <w:lang w:eastAsia="ru-RU"/>
        </w:rPr>
      </w:pPr>
      <w:r w:rsidRPr="008E5705">
        <w:rPr>
          <w:rFonts w:eastAsia="Times New Roman" w:cs="Times New Roman"/>
          <w:szCs w:val="28"/>
          <w:lang w:eastAsia="ru-RU"/>
        </w:rPr>
        <w:t xml:space="preserve">студент гр. </w:t>
      </w:r>
      <w:r>
        <w:rPr>
          <w:rFonts w:eastAsia="Times New Roman" w:cs="Times New Roman"/>
          <w:szCs w:val="28"/>
          <w:lang w:eastAsia="ru-RU"/>
        </w:rPr>
        <w:t>121-3</w:t>
      </w:r>
    </w:p>
    <w:p w14:paraId="017390E1" w14:textId="615D3B30" w:rsidR="008E5705" w:rsidRPr="008E5705" w:rsidRDefault="008E5705" w:rsidP="00214C8B">
      <w:pPr>
        <w:spacing w:after="0" w:line="360" w:lineRule="auto"/>
        <w:ind w:firstLine="4820"/>
        <w:rPr>
          <w:rFonts w:eastAsia="Times New Roman" w:cs="Times New Roman"/>
          <w:szCs w:val="28"/>
          <w:lang w:eastAsia="ru-RU"/>
        </w:rPr>
      </w:pPr>
      <w:r w:rsidRPr="008E5705">
        <w:rPr>
          <w:rFonts w:eastAsia="Times New Roman" w:cs="Times New Roman"/>
          <w:szCs w:val="28"/>
          <w:lang w:eastAsia="ru-RU"/>
        </w:rPr>
        <w:t xml:space="preserve">_______________ </w:t>
      </w:r>
      <w:r>
        <w:rPr>
          <w:rFonts w:eastAsia="Times New Roman" w:cs="Times New Roman"/>
          <w:szCs w:val="28"/>
          <w:lang w:eastAsia="ru-RU"/>
        </w:rPr>
        <w:t>В</w:t>
      </w:r>
      <w:r w:rsidRPr="008E5705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В</w:t>
      </w:r>
      <w:r w:rsidRPr="008E5705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Усанов</w:t>
      </w:r>
    </w:p>
    <w:p w14:paraId="4989B0B9" w14:textId="50B47C4D" w:rsidR="008E5705" w:rsidRPr="008E5705" w:rsidRDefault="008E5705" w:rsidP="00214C8B">
      <w:pPr>
        <w:spacing w:after="0" w:line="360" w:lineRule="auto"/>
        <w:ind w:firstLine="4820"/>
        <w:rPr>
          <w:rFonts w:eastAsia="Times New Roman" w:cs="Times New Roman"/>
          <w:szCs w:val="28"/>
          <w:lang w:eastAsia="ru-RU"/>
        </w:rPr>
      </w:pPr>
      <w:r w:rsidRPr="008E5705">
        <w:rPr>
          <w:rFonts w:eastAsia="Times New Roman" w:cs="Times New Roman"/>
          <w:szCs w:val="28"/>
          <w:lang w:eastAsia="ru-RU"/>
        </w:rPr>
        <w:t>«___» ___________ 202</w:t>
      </w:r>
      <w:r>
        <w:rPr>
          <w:rFonts w:eastAsia="Times New Roman" w:cs="Times New Roman"/>
          <w:szCs w:val="28"/>
          <w:lang w:eastAsia="ru-RU"/>
        </w:rPr>
        <w:t>4</w:t>
      </w:r>
    </w:p>
    <w:p w14:paraId="424D90C2" w14:textId="77777777" w:rsidR="008E5705" w:rsidRPr="008E5705" w:rsidRDefault="008E5705" w:rsidP="00214C8B">
      <w:pPr>
        <w:spacing w:after="0" w:line="360" w:lineRule="auto"/>
        <w:ind w:firstLine="4820"/>
        <w:rPr>
          <w:rFonts w:eastAsia="Times New Roman" w:cs="Times New Roman"/>
          <w:szCs w:val="28"/>
          <w:lang w:eastAsia="ru-RU"/>
        </w:rPr>
      </w:pPr>
    </w:p>
    <w:p w14:paraId="34B748D4" w14:textId="77777777" w:rsidR="008E5705" w:rsidRPr="008E5705" w:rsidRDefault="008E5705" w:rsidP="00214C8B">
      <w:pPr>
        <w:spacing w:after="0" w:line="360" w:lineRule="auto"/>
        <w:ind w:firstLine="4820"/>
        <w:rPr>
          <w:rFonts w:eastAsia="Times New Roman" w:cs="Times New Roman"/>
          <w:szCs w:val="28"/>
          <w:lang w:eastAsia="ru-RU"/>
        </w:rPr>
      </w:pPr>
      <w:r w:rsidRPr="008E5705">
        <w:rPr>
          <w:rFonts w:eastAsia="Times New Roman" w:cs="Times New Roman"/>
          <w:szCs w:val="28"/>
          <w:lang w:eastAsia="ru-RU"/>
        </w:rPr>
        <w:t>Проверил:</w:t>
      </w:r>
    </w:p>
    <w:p w14:paraId="7671CB7F" w14:textId="77777777" w:rsidR="008E5705" w:rsidRPr="008E5705" w:rsidRDefault="008E5705" w:rsidP="00214C8B">
      <w:pPr>
        <w:spacing w:after="0" w:line="360" w:lineRule="auto"/>
        <w:ind w:firstLine="4820"/>
        <w:rPr>
          <w:rFonts w:eastAsia="Times New Roman" w:cs="Times New Roman"/>
          <w:szCs w:val="28"/>
          <w:lang w:eastAsia="ru-RU"/>
        </w:rPr>
      </w:pPr>
      <w:r w:rsidRPr="008E5705">
        <w:rPr>
          <w:rFonts w:eastAsia="Times New Roman" w:cs="Times New Roman"/>
          <w:szCs w:val="28"/>
          <w:lang w:eastAsia="ru-RU"/>
        </w:rPr>
        <w:t xml:space="preserve">Руководитель </w:t>
      </w:r>
    </w:p>
    <w:p w14:paraId="2E6C030C" w14:textId="1F60C6D5" w:rsidR="008E5705" w:rsidRPr="008E5705" w:rsidRDefault="008E5705" w:rsidP="00214C8B">
      <w:pPr>
        <w:spacing w:after="0" w:line="360" w:lineRule="auto"/>
        <w:ind w:firstLine="4820"/>
        <w:rPr>
          <w:rFonts w:eastAsia="Times New Roman" w:cs="Times New Roman"/>
          <w:szCs w:val="28"/>
          <w:lang w:eastAsia="ru-RU"/>
        </w:rPr>
      </w:pPr>
      <w:r w:rsidRPr="008E5705">
        <w:rPr>
          <w:rFonts w:eastAsia="Times New Roman" w:cs="Times New Roman"/>
          <w:szCs w:val="28"/>
          <w:lang w:eastAsia="ru-RU"/>
        </w:rPr>
        <w:t>Доцент каф. РТС, к.т.н</w:t>
      </w:r>
      <w:r>
        <w:rPr>
          <w:rFonts w:eastAsia="Times New Roman" w:cs="Times New Roman"/>
          <w:szCs w:val="28"/>
          <w:lang w:eastAsia="ru-RU"/>
        </w:rPr>
        <w:t>.</w:t>
      </w:r>
    </w:p>
    <w:p w14:paraId="00BDA274" w14:textId="67B0670C" w:rsidR="008E5705" w:rsidRPr="008E5705" w:rsidRDefault="008E5705" w:rsidP="00214C8B">
      <w:pPr>
        <w:spacing w:after="0" w:line="240" w:lineRule="auto"/>
        <w:ind w:firstLine="4820"/>
        <w:rPr>
          <w:rFonts w:eastAsia="Times New Roman" w:cs="Times New Roman"/>
          <w:szCs w:val="28"/>
          <w:lang w:eastAsia="ru-RU"/>
        </w:rPr>
      </w:pPr>
      <w:r w:rsidRPr="008E5705">
        <w:rPr>
          <w:rFonts w:eastAsia="Times New Roman" w:cs="Times New Roman"/>
          <w:szCs w:val="28"/>
          <w:lang w:eastAsia="ru-RU"/>
        </w:rPr>
        <w:t xml:space="preserve"> _________   _________ </w:t>
      </w:r>
      <w:r>
        <w:rPr>
          <w:rFonts w:eastAsia="Times New Roman" w:cs="Times New Roman"/>
          <w:szCs w:val="28"/>
          <w:lang w:eastAsia="ru-RU"/>
        </w:rPr>
        <w:t>В</w:t>
      </w:r>
      <w:r w:rsidRPr="008E5705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Ю</w:t>
      </w:r>
      <w:r w:rsidRPr="008E5705">
        <w:rPr>
          <w:rFonts w:eastAsia="Times New Roman" w:cs="Times New Roman"/>
          <w:szCs w:val="28"/>
          <w:lang w:eastAsia="ru-RU"/>
        </w:rPr>
        <w:t xml:space="preserve">. </w:t>
      </w:r>
      <w:proofErr w:type="spellStart"/>
      <w:r>
        <w:rPr>
          <w:rFonts w:eastAsia="Times New Roman" w:cs="Times New Roman"/>
          <w:szCs w:val="28"/>
          <w:lang w:eastAsia="ru-RU"/>
        </w:rPr>
        <w:t>Куприц</w:t>
      </w:r>
      <w:proofErr w:type="spellEnd"/>
    </w:p>
    <w:p w14:paraId="060DED5F" w14:textId="77777777" w:rsidR="008E5705" w:rsidRPr="008E5705" w:rsidRDefault="008E5705" w:rsidP="00214C8B">
      <w:pPr>
        <w:spacing w:after="0" w:line="360" w:lineRule="auto"/>
        <w:ind w:firstLine="4820"/>
        <w:rPr>
          <w:rFonts w:eastAsia="Times New Roman" w:cs="Times New Roman"/>
          <w:sz w:val="20"/>
          <w:szCs w:val="28"/>
          <w:lang w:eastAsia="ru-RU"/>
        </w:rPr>
      </w:pPr>
      <w:r w:rsidRPr="008E5705">
        <w:rPr>
          <w:rFonts w:eastAsia="Times New Roman" w:cs="Times New Roman"/>
          <w:sz w:val="20"/>
          <w:szCs w:val="28"/>
          <w:lang w:eastAsia="ru-RU"/>
        </w:rPr>
        <w:t xml:space="preserve">      оценка</w:t>
      </w:r>
    </w:p>
    <w:p w14:paraId="5F5815F3" w14:textId="371163F9" w:rsidR="008E5705" w:rsidRPr="008E5705" w:rsidRDefault="008E5705" w:rsidP="00214C8B">
      <w:pPr>
        <w:spacing w:after="0" w:line="360" w:lineRule="auto"/>
        <w:ind w:firstLine="4820"/>
        <w:rPr>
          <w:rFonts w:eastAsia="Times New Roman" w:cs="Times New Roman"/>
          <w:szCs w:val="28"/>
          <w:lang w:eastAsia="ru-RU"/>
        </w:rPr>
      </w:pPr>
      <w:r w:rsidRPr="008E5705">
        <w:rPr>
          <w:rFonts w:eastAsia="Times New Roman" w:cs="Times New Roman"/>
          <w:szCs w:val="28"/>
          <w:lang w:eastAsia="ru-RU"/>
        </w:rPr>
        <w:t xml:space="preserve"> «___» ___________ 202</w:t>
      </w:r>
      <w:r>
        <w:rPr>
          <w:rFonts w:eastAsia="Times New Roman" w:cs="Times New Roman"/>
          <w:szCs w:val="28"/>
          <w:lang w:eastAsia="ru-RU"/>
        </w:rPr>
        <w:t>4</w:t>
      </w:r>
    </w:p>
    <w:p w14:paraId="514EF8B4" w14:textId="77777777" w:rsidR="008E5705" w:rsidRPr="008E5705" w:rsidRDefault="008E5705" w:rsidP="008E5705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</w:p>
    <w:p w14:paraId="1159412E" w14:textId="77777777" w:rsidR="008E5705" w:rsidRPr="008E5705" w:rsidRDefault="008E5705" w:rsidP="008E5705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</w:p>
    <w:p w14:paraId="6AC6AACB" w14:textId="77777777" w:rsidR="008E5705" w:rsidRPr="008E5705" w:rsidRDefault="008E5705" w:rsidP="008E5705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</w:p>
    <w:p w14:paraId="3165DF93" w14:textId="313524AB" w:rsidR="008E5705" w:rsidRPr="008E5705" w:rsidRDefault="008E5705" w:rsidP="008E5705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  <w:r w:rsidRPr="008E5705">
        <w:rPr>
          <w:rFonts w:eastAsia="Times New Roman" w:cs="Times New Roman"/>
          <w:szCs w:val="28"/>
          <w:lang w:eastAsia="ru-RU"/>
        </w:rPr>
        <w:t>Томск 202</w:t>
      </w:r>
      <w:r>
        <w:rPr>
          <w:rFonts w:eastAsia="Times New Roman" w:cs="Times New Roman"/>
          <w:szCs w:val="28"/>
          <w:lang w:eastAsia="ru-RU"/>
        </w:rPr>
        <w:t>4</w:t>
      </w:r>
    </w:p>
    <w:p w14:paraId="582951D0" w14:textId="77777777" w:rsidR="00130799" w:rsidRDefault="00130799" w:rsidP="004F5C5C">
      <w:pPr>
        <w:widowControl w:val="0"/>
        <w:suppressAutoHyphens/>
        <w:spacing w:after="0" w:line="240" w:lineRule="auto"/>
        <w:jc w:val="center"/>
        <w:rPr>
          <w:rFonts w:eastAsia="DejaVu Sans" w:cs="DejaVu Sans"/>
          <w:b/>
          <w:bCs/>
          <w:szCs w:val="28"/>
          <w:lang w:eastAsia="zh-CN" w:bidi="en-US"/>
        </w:rPr>
      </w:pPr>
    </w:p>
    <w:p w14:paraId="15811012" w14:textId="588096E2" w:rsidR="004F5C5C" w:rsidRPr="004F5C5C" w:rsidRDefault="004F5C5C" w:rsidP="004F5C5C">
      <w:pPr>
        <w:widowControl w:val="0"/>
        <w:suppressAutoHyphens/>
        <w:spacing w:after="0" w:line="240" w:lineRule="auto"/>
        <w:jc w:val="center"/>
        <w:rPr>
          <w:rFonts w:eastAsia="DejaVu Sans" w:cs="DejaVu Sans"/>
          <w:sz w:val="24"/>
          <w:szCs w:val="24"/>
          <w:lang w:eastAsia="zh-CN" w:bidi="en-US"/>
        </w:rPr>
      </w:pPr>
      <w:r w:rsidRPr="004F5C5C">
        <w:rPr>
          <w:rFonts w:eastAsia="DejaVu Sans" w:cs="DejaVu Sans"/>
          <w:b/>
          <w:bCs/>
          <w:szCs w:val="28"/>
          <w:lang w:eastAsia="zh-CN" w:bidi="en-US"/>
        </w:rPr>
        <w:lastRenderedPageBreak/>
        <w:t>Министерство науки и высшего образования Российской Федерации</w:t>
      </w:r>
    </w:p>
    <w:p w14:paraId="13523318" w14:textId="77777777" w:rsidR="004F5C5C" w:rsidRPr="004F5C5C" w:rsidRDefault="004F5C5C" w:rsidP="004F5C5C">
      <w:pPr>
        <w:widowControl w:val="0"/>
        <w:suppressAutoHyphens/>
        <w:spacing w:after="0" w:line="240" w:lineRule="auto"/>
        <w:jc w:val="center"/>
        <w:rPr>
          <w:rFonts w:eastAsia="DejaVu Sans" w:cs="DejaVu Sans"/>
          <w:sz w:val="24"/>
          <w:szCs w:val="24"/>
          <w:lang w:eastAsia="zh-CN" w:bidi="en-US"/>
        </w:rPr>
      </w:pPr>
      <w:r w:rsidRPr="004F5C5C">
        <w:rPr>
          <w:rFonts w:eastAsia="DejaVu Sans" w:cs="DejaVu Sans"/>
          <w:szCs w:val="28"/>
          <w:lang w:eastAsia="zh-CN" w:bidi="en-US"/>
        </w:rPr>
        <w:t>Федеральное государственное бюджетное образовательное учреждение</w:t>
      </w:r>
    </w:p>
    <w:p w14:paraId="537EEE2B" w14:textId="77777777" w:rsidR="004F5C5C" w:rsidRPr="004F5C5C" w:rsidRDefault="004F5C5C" w:rsidP="004F5C5C">
      <w:pPr>
        <w:widowControl w:val="0"/>
        <w:suppressAutoHyphens/>
        <w:spacing w:after="0" w:line="240" w:lineRule="auto"/>
        <w:jc w:val="center"/>
        <w:rPr>
          <w:rFonts w:eastAsia="DejaVu Sans" w:cs="DejaVu Sans"/>
          <w:sz w:val="24"/>
          <w:szCs w:val="24"/>
          <w:lang w:eastAsia="zh-CN" w:bidi="en-US"/>
        </w:rPr>
      </w:pPr>
      <w:r w:rsidRPr="004F5C5C">
        <w:rPr>
          <w:rFonts w:eastAsia="DejaVu Sans" w:cs="DejaVu Sans"/>
          <w:szCs w:val="28"/>
          <w:lang w:eastAsia="zh-CN" w:bidi="en-US"/>
        </w:rPr>
        <w:t>высшего образования</w:t>
      </w:r>
    </w:p>
    <w:p w14:paraId="4783C847" w14:textId="77777777" w:rsidR="004F5C5C" w:rsidRPr="004F5C5C" w:rsidRDefault="004F5C5C" w:rsidP="004F5C5C">
      <w:pPr>
        <w:widowControl w:val="0"/>
        <w:suppressAutoHyphens/>
        <w:spacing w:after="0" w:line="240" w:lineRule="auto"/>
        <w:jc w:val="center"/>
        <w:rPr>
          <w:rFonts w:eastAsia="DejaVu Sans" w:cs="DejaVu Sans"/>
          <w:sz w:val="24"/>
          <w:szCs w:val="24"/>
          <w:lang w:eastAsia="zh-CN" w:bidi="en-US"/>
        </w:rPr>
      </w:pPr>
      <w:r w:rsidRPr="004F5C5C">
        <w:rPr>
          <w:rFonts w:eastAsia="DejaVu Sans" w:cs="DejaVu Sans"/>
          <w:b/>
          <w:szCs w:val="28"/>
          <w:lang w:eastAsia="zh-CN" w:bidi="en-US"/>
        </w:rPr>
        <w:t>«ТОМСКИЙ ГОСУДАРСТВЕННЫЙ УНИВЕРСИТЕТ СИСТЕМ УПРАВЛЕНИЯ И РАДИОЭЛЕКТРОНИКИ» (ТУСУР)</w:t>
      </w:r>
    </w:p>
    <w:p w14:paraId="25A731C6" w14:textId="77777777" w:rsidR="004F5C5C" w:rsidRPr="004F5C5C" w:rsidRDefault="004F5C5C" w:rsidP="004F5C5C">
      <w:pPr>
        <w:widowControl w:val="0"/>
        <w:suppressAutoHyphens/>
        <w:spacing w:after="0" w:line="240" w:lineRule="auto"/>
        <w:jc w:val="center"/>
        <w:rPr>
          <w:rFonts w:eastAsia="DejaVu Sans" w:cs="DejaVu Sans"/>
          <w:b/>
          <w:szCs w:val="28"/>
          <w:lang w:eastAsia="zh-CN" w:bidi="en-US"/>
        </w:rPr>
      </w:pPr>
    </w:p>
    <w:p w14:paraId="1A2D3493" w14:textId="77777777" w:rsidR="004F5C5C" w:rsidRPr="004F5C5C" w:rsidRDefault="004F5C5C" w:rsidP="004F5C5C">
      <w:pPr>
        <w:widowControl w:val="0"/>
        <w:pBdr>
          <w:top w:val="none" w:sz="0" w:space="0" w:color="000000"/>
          <w:left w:val="none" w:sz="0" w:space="0" w:color="000000"/>
          <w:bottom w:val="single" w:sz="8" w:space="1" w:color="000000"/>
          <w:right w:val="none" w:sz="0" w:space="0" w:color="000000"/>
        </w:pBdr>
        <w:suppressAutoHyphens/>
        <w:spacing w:after="0" w:line="240" w:lineRule="auto"/>
        <w:jc w:val="center"/>
        <w:rPr>
          <w:rFonts w:eastAsia="DejaVu Sans" w:cs="DejaVu Sans"/>
          <w:sz w:val="24"/>
          <w:szCs w:val="24"/>
          <w:lang w:eastAsia="zh-CN" w:bidi="en-US"/>
        </w:rPr>
      </w:pPr>
      <w:r w:rsidRPr="004F5C5C">
        <w:rPr>
          <w:rFonts w:eastAsia="DejaVu Sans" w:cs="DejaVu Sans"/>
          <w:b/>
          <w:i/>
          <w:color w:val="000000"/>
          <w:szCs w:val="28"/>
          <w:lang w:eastAsia="zh-CN" w:bidi="en-US"/>
        </w:rPr>
        <w:t>Учебно-проектная деятельность</w:t>
      </w:r>
    </w:p>
    <w:p w14:paraId="5346B55B" w14:textId="77777777" w:rsidR="004F5C5C" w:rsidRPr="004F5C5C" w:rsidRDefault="004F5C5C" w:rsidP="004F5C5C">
      <w:pPr>
        <w:widowControl w:val="0"/>
        <w:suppressAutoHyphens/>
        <w:spacing w:after="0" w:line="240" w:lineRule="auto"/>
        <w:jc w:val="center"/>
        <w:rPr>
          <w:rFonts w:eastAsia="DejaVu Sans" w:cs="DejaVu Sans"/>
          <w:b/>
          <w:szCs w:val="28"/>
          <w:lang w:eastAsia="zh-CN" w:bidi="en-US"/>
        </w:rPr>
      </w:pPr>
    </w:p>
    <w:p w14:paraId="5AA8489C" w14:textId="77777777" w:rsidR="004F5C5C" w:rsidRPr="004F5C5C" w:rsidRDefault="004F5C5C" w:rsidP="004F5C5C">
      <w:pPr>
        <w:widowControl w:val="0"/>
        <w:tabs>
          <w:tab w:val="left" w:pos="7938"/>
        </w:tabs>
        <w:suppressAutoHyphens/>
        <w:spacing w:after="0"/>
        <w:ind w:right="57"/>
        <w:jc w:val="right"/>
        <w:rPr>
          <w:rFonts w:eastAsia="DejaVu Sans" w:cs="DejaVu Sans"/>
          <w:sz w:val="24"/>
          <w:szCs w:val="24"/>
          <w:lang w:eastAsia="zh-CN" w:bidi="en-US"/>
        </w:rPr>
      </w:pPr>
      <w:r w:rsidRPr="004F5C5C">
        <w:rPr>
          <w:rFonts w:eastAsia="DejaVu Sans" w:cs="DejaVu Sans"/>
          <w:szCs w:val="28"/>
          <w:u w:val="single"/>
          <w:lang w:eastAsia="zh-CN" w:bidi="en-US"/>
        </w:rPr>
        <w:t xml:space="preserve">  УТВЕРЖДАЮ</w:t>
      </w:r>
    </w:p>
    <w:p w14:paraId="04F67FBD" w14:textId="77777777" w:rsidR="004F5C5C" w:rsidRPr="004F5C5C" w:rsidRDefault="004F5C5C" w:rsidP="004F5C5C">
      <w:pPr>
        <w:widowControl w:val="0"/>
        <w:tabs>
          <w:tab w:val="left" w:pos="7938"/>
        </w:tabs>
        <w:suppressAutoHyphens/>
        <w:spacing w:after="0"/>
        <w:jc w:val="right"/>
        <w:rPr>
          <w:rFonts w:eastAsia="DejaVu Sans" w:cs="DejaVu Sans"/>
          <w:sz w:val="24"/>
          <w:szCs w:val="24"/>
          <w:lang w:eastAsia="zh-CN" w:bidi="en-US"/>
        </w:rPr>
      </w:pPr>
      <w:r w:rsidRPr="004F5C5C">
        <w:rPr>
          <w:rFonts w:eastAsia="DejaVu Sans" w:cs="DejaVu Sans"/>
          <w:szCs w:val="28"/>
          <w:lang w:eastAsia="zh-CN" w:bidi="en-US"/>
        </w:rPr>
        <w:t>Зав. кафедрой РТС</w:t>
      </w:r>
    </w:p>
    <w:p w14:paraId="7F8F1AD2" w14:textId="77777777" w:rsidR="004F5C5C" w:rsidRPr="004F5C5C" w:rsidRDefault="004F5C5C" w:rsidP="004F5C5C">
      <w:pPr>
        <w:widowControl w:val="0"/>
        <w:suppressAutoHyphens/>
        <w:spacing w:after="170"/>
        <w:jc w:val="right"/>
        <w:rPr>
          <w:rFonts w:eastAsia="DejaVu Sans" w:cs="DejaVu Sans"/>
          <w:sz w:val="24"/>
          <w:szCs w:val="24"/>
          <w:lang w:eastAsia="zh-CN" w:bidi="en-US"/>
        </w:rPr>
      </w:pPr>
      <w:r w:rsidRPr="004F5C5C">
        <w:rPr>
          <w:rFonts w:eastAsia="DejaVu Sans" w:cs="DejaVu Sans"/>
          <w:szCs w:val="28"/>
          <w:lang w:eastAsia="zh-CN" w:bidi="en-US"/>
        </w:rPr>
        <w:t>Мещеряков Александр Алексеевич</w:t>
      </w:r>
    </w:p>
    <w:p w14:paraId="3004EE17" w14:textId="08EDFC67" w:rsidR="004F5C5C" w:rsidRDefault="004F5C5C" w:rsidP="004F5C5C">
      <w:pPr>
        <w:widowControl w:val="0"/>
        <w:suppressAutoHyphens/>
        <w:spacing w:after="0" w:line="240" w:lineRule="auto"/>
        <w:jc w:val="right"/>
        <w:rPr>
          <w:rFonts w:eastAsia="DejaVu Sans" w:cs="DejaVu Sans"/>
          <w:szCs w:val="28"/>
          <w:lang w:eastAsia="zh-CN" w:bidi="en-US"/>
        </w:rPr>
      </w:pPr>
      <w:r w:rsidRPr="004F5C5C">
        <w:rPr>
          <w:rFonts w:eastAsia="DejaVu Sans" w:cs="DejaVu Sans"/>
          <w:szCs w:val="28"/>
          <w:lang w:eastAsia="zh-CN" w:bidi="en-US"/>
        </w:rPr>
        <w:t>«___» ________ 2024 г.</w:t>
      </w:r>
    </w:p>
    <w:p w14:paraId="6EE5237A" w14:textId="77777777" w:rsidR="004F5C5C" w:rsidRPr="004F5C5C" w:rsidRDefault="004F5C5C" w:rsidP="004F5C5C">
      <w:pPr>
        <w:widowControl w:val="0"/>
        <w:suppressAutoHyphens/>
        <w:spacing w:after="0" w:line="240" w:lineRule="auto"/>
        <w:jc w:val="right"/>
        <w:rPr>
          <w:rFonts w:eastAsia="DejaVu Sans" w:cs="DejaVu Sans"/>
          <w:sz w:val="24"/>
          <w:szCs w:val="24"/>
          <w:lang w:eastAsia="zh-CN" w:bidi="en-US"/>
        </w:rPr>
      </w:pPr>
    </w:p>
    <w:p w14:paraId="0C403083" w14:textId="77777777" w:rsidR="00F558A1" w:rsidRPr="00214C8B" w:rsidRDefault="00F558A1" w:rsidP="00214C8B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eastAsia="Times New Roman" w:cs="Times New Roman"/>
          <w:szCs w:val="20"/>
          <w:lang w:eastAsia="ru-RU"/>
        </w:rPr>
      </w:pPr>
      <w:r w:rsidRPr="00214C8B">
        <w:rPr>
          <w:rFonts w:eastAsia="Times New Roman" w:cs="Times New Roman"/>
          <w:szCs w:val="20"/>
          <w:lang w:eastAsia="ru-RU"/>
        </w:rPr>
        <w:t>ИНДИВИДУАЛЬНОЕ ЗАДАНИЕ</w:t>
      </w:r>
    </w:p>
    <w:p w14:paraId="1591D866" w14:textId="3D745B24" w:rsidR="00F558A1" w:rsidRPr="00214C8B" w:rsidRDefault="00F558A1" w:rsidP="00214C8B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eastAsia="Times New Roman" w:cs="Times New Roman"/>
          <w:szCs w:val="20"/>
          <w:lang w:eastAsia="ru-RU"/>
        </w:rPr>
      </w:pPr>
      <w:r w:rsidRPr="00214C8B">
        <w:rPr>
          <w:rFonts w:eastAsia="Times New Roman" w:cs="Times New Roman"/>
          <w:szCs w:val="20"/>
          <w:lang w:eastAsia="ru-RU"/>
        </w:rPr>
        <w:t>на учебную проектную деятельность</w:t>
      </w:r>
    </w:p>
    <w:p w14:paraId="17278D7C" w14:textId="1659FCD8" w:rsidR="00F558A1" w:rsidRPr="00214C8B" w:rsidRDefault="00F558A1" w:rsidP="00214C8B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eastAsia="Times New Roman" w:cs="Times New Roman"/>
          <w:szCs w:val="20"/>
          <w:lang w:eastAsia="ru-RU"/>
        </w:rPr>
      </w:pPr>
      <w:r w:rsidRPr="00214C8B">
        <w:rPr>
          <w:rFonts w:eastAsia="Times New Roman" w:cs="Times New Roman"/>
          <w:szCs w:val="20"/>
          <w:lang w:eastAsia="ru-RU"/>
        </w:rPr>
        <w:t>студенту гр. 121-3 радиотехнического факультета</w:t>
      </w:r>
    </w:p>
    <w:p w14:paraId="636B8C03" w14:textId="7C10D4F4" w:rsidR="00F558A1" w:rsidRPr="00F558A1" w:rsidRDefault="00F558A1" w:rsidP="00214C8B">
      <w:pPr>
        <w:overflowPunct w:val="0"/>
        <w:autoSpaceDE w:val="0"/>
        <w:autoSpaceDN w:val="0"/>
        <w:adjustRightInd w:val="0"/>
        <w:spacing w:after="0" w:line="360" w:lineRule="auto"/>
        <w:jc w:val="center"/>
        <w:textAlignment w:val="baseline"/>
        <w:rPr>
          <w:rFonts w:cs="Times New Roman"/>
        </w:rPr>
      </w:pPr>
      <w:r w:rsidRPr="00214C8B">
        <w:rPr>
          <w:rFonts w:eastAsia="Times New Roman" w:cs="Times New Roman"/>
          <w:szCs w:val="20"/>
          <w:lang w:eastAsia="ru-RU"/>
        </w:rPr>
        <w:t>Усанову</w:t>
      </w:r>
      <w:r>
        <w:rPr>
          <w:rFonts w:cs="Times New Roman"/>
        </w:rPr>
        <w:t xml:space="preserve"> Владиславу Валерьевичу</w:t>
      </w:r>
    </w:p>
    <w:p w14:paraId="2FE7313F" w14:textId="0BE41CB5" w:rsidR="00F558A1" w:rsidRPr="00214C8B" w:rsidRDefault="00214C8B" w:rsidP="00214C8B">
      <w:pPr>
        <w:pStyle w:val="af2"/>
        <w:numPr>
          <w:ilvl w:val="0"/>
          <w:numId w:val="29"/>
        </w:numPr>
        <w:tabs>
          <w:tab w:val="left" w:pos="426"/>
          <w:tab w:val="left" w:pos="993"/>
        </w:tabs>
        <w:spacing w:line="360" w:lineRule="auto"/>
        <w:ind w:left="0" w:right="-5" w:firstLine="709"/>
        <w:jc w:val="both"/>
        <w:rPr>
          <w:rFonts w:cs="Times New Roman"/>
          <w:szCs w:val="20"/>
          <w:lang w:eastAsia="ru-RU"/>
        </w:rPr>
      </w:pPr>
      <w:r w:rsidRPr="00214C8B">
        <w:rPr>
          <w:szCs w:val="20"/>
          <w:lang w:eastAsia="ru-RU"/>
        </w:rPr>
        <w:t>Тема</w:t>
      </w:r>
      <w:r w:rsidR="00E23BB8">
        <w:rPr>
          <w:szCs w:val="20"/>
          <w:lang w:eastAsia="ru-RU"/>
        </w:rPr>
        <w:t xml:space="preserve"> проекта</w:t>
      </w:r>
      <w:r w:rsidRPr="00214C8B">
        <w:rPr>
          <w:szCs w:val="20"/>
          <w:lang w:eastAsia="ru-RU"/>
        </w:rPr>
        <w:t xml:space="preserve">: </w:t>
      </w:r>
      <w:r w:rsidR="00AF08CD" w:rsidRPr="00214C8B">
        <w:rPr>
          <w:rFonts w:cs="Times New Roman"/>
          <w:szCs w:val="20"/>
          <w:lang w:eastAsia="ru-RU"/>
        </w:rPr>
        <w:t xml:space="preserve">Разработка </w:t>
      </w:r>
      <w:proofErr w:type="spellStart"/>
      <w:r w:rsidR="00AF08CD" w:rsidRPr="00214C8B">
        <w:rPr>
          <w:rFonts w:cs="Times New Roman"/>
          <w:szCs w:val="20"/>
          <w:lang w:eastAsia="ru-RU"/>
        </w:rPr>
        <w:t>web</w:t>
      </w:r>
      <w:proofErr w:type="spellEnd"/>
      <w:r w:rsidR="00AF08CD" w:rsidRPr="00214C8B">
        <w:rPr>
          <w:rFonts w:cs="Times New Roman"/>
          <w:szCs w:val="20"/>
          <w:lang w:eastAsia="ru-RU"/>
        </w:rPr>
        <w:t>-интерфейса для платформы искусственного интеллекта</w:t>
      </w:r>
    </w:p>
    <w:p w14:paraId="535915C7" w14:textId="1F8B4CC0" w:rsidR="00F558A1" w:rsidRPr="00214C8B" w:rsidRDefault="00F558A1" w:rsidP="00214C8B">
      <w:pPr>
        <w:pStyle w:val="af2"/>
        <w:numPr>
          <w:ilvl w:val="0"/>
          <w:numId w:val="29"/>
        </w:numPr>
        <w:tabs>
          <w:tab w:val="left" w:pos="426"/>
          <w:tab w:val="left" w:pos="993"/>
        </w:tabs>
        <w:spacing w:line="360" w:lineRule="auto"/>
        <w:ind w:left="0" w:right="-5" w:firstLine="709"/>
        <w:jc w:val="both"/>
        <w:rPr>
          <w:rFonts w:cs="Times New Roman"/>
          <w:szCs w:val="20"/>
          <w:lang w:eastAsia="ru-RU"/>
        </w:rPr>
      </w:pPr>
      <w:r w:rsidRPr="00214C8B">
        <w:rPr>
          <w:rFonts w:cs="Times New Roman"/>
          <w:szCs w:val="20"/>
          <w:lang w:eastAsia="ru-RU"/>
        </w:rPr>
        <w:t>Цель</w:t>
      </w:r>
      <w:r w:rsidR="00E23BB8">
        <w:rPr>
          <w:szCs w:val="20"/>
          <w:lang w:eastAsia="ru-RU"/>
        </w:rPr>
        <w:t xml:space="preserve"> проекта</w:t>
      </w:r>
      <w:r w:rsidRPr="00214C8B">
        <w:rPr>
          <w:rFonts w:cs="Times New Roman"/>
          <w:szCs w:val="20"/>
          <w:lang w:eastAsia="ru-RU"/>
        </w:rPr>
        <w:t xml:space="preserve">: </w:t>
      </w:r>
      <w:r w:rsidR="00AF08CD" w:rsidRPr="00214C8B">
        <w:rPr>
          <w:rFonts w:cs="Times New Roman"/>
          <w:szCs w:val="20"/>
          <w:lang w:eastAsia="ru-RU"/>
        </w:rPr>
        <w:t xml:space="preserve">Создание </w:t>
      </w:r>
      <w:proofErr w:type="spellStart"/>
      <w:r w:rsidR="00AF08CD" w:rsidRPr="00214C8B">
        <w:rPr>
          <w:rFonts w:cs="Times New Roman"/>
          <w:szCs w:val="20"/>
          <w:lang w:eastAsia="ru-RU"/>
        </w:rPr>
        <w:t>web</w:t>
      </w:r>
      <w:proofErr w:type="spellEnd"/>
      <w:r w:rsidR="00AF08CD" w:rsidRPr="00214C8B">
        <w:rPr>
          <w:rFonts w:cs="Times New Roman"/>
          <w:szCs w:val="20"/>
          <w:lang w:eastAsia="ru-RU"/>
        </w:rPr>
        <w:t xml:space="preserve">-IDE для web-платформы </w:t>
      </w:r>
    </w:p>
    <w:p w14:paraId="1BA54F9B" w14:textId="530C66F6" w:rsidR="00F558A1" w:rsidRPr="00214C8B" w:rsidRDefault="00F558A1" w:rsidP="00214C8B">
      <w:pPr>
        <w:pStyle w:val="af2"/>
        <w:numPr>
          <w:ilvl w:val="0"/>
          <w:numId w:val="29"/>
        </w:numPr>
        <w:tabs>
          <w:tab w:val="left" w:pos="426"/>
          <w:tab w:val="left" w:pos="993"/>
        </w:tabs>
        <w:spacing w:line="360" w:lineRule="auto"/>
        <w:ind w:left="0" w:right="-5" w:firstLine="709"/>
        <w:jc w:val="both"/>
        <w:rPr>
          <w:rFonts w:cs="Times New Roman"/>
          <w:szCs w:val="20"/>
          <w:lang w:eastAsia="ru-RU"/>
        </w:rPr>
      </w:pPr>
      <w:r w:rsidRPr="00214C8B">
        <w:rPr>
          <w:rFonts w:cs="Times New Roman"/>
          <w:szCs w:val="20"/>
          <w:lang w:eastAsia="ru-RU"/>
        </w:rPr>
        <w:t>Задачи</w:t>
      </w:r>
      <w:r w:rsidR="00E23BB8">
        <w:rPr>
          <w:szCs w:val="20"/>
          <w:lang w:eastAsia="ru-RU"/>
        </w:rPr>
        <w:t xml:space="preserve"> проекта</w:t>
      </w:r>
      <w:r w:rsidRPr="00214C8B">
        <w:rPr>
          <w:rFonts w:cs="Times New Roman"/>
          <w:szCs w:val="20"/>
          <w:lang w:eastAsia="ru-RU"/>
        </w:rPr>
        <w:t xml:space="preserve">: </w:t>
      </w:r>
      <w:r w:rsidR="00AF08CD" w:rsidRPr="00214C8B">
        <w:rPr>
          <w:rFonts w:cs="Times New Roman"/>
          <w:szCs w:val="20"/>
          <w:lang w:eastAsia="ru-RU"/>
        </w:rPr>
        <w:t xml:space="preserve">Создание макета </w:t>
      </w:r>
      <w:proofErr w:type="spellStart"/>
      <w:r w:rsidR="00AF08CD" w:rsidRPr="00214C8B">
        <w:rPr>
          <w:rFonts w:cs="Times New Roman"/>
          <w:szCs w:val="20"/>
          <w:lang w:eastAsia="ru-RU"/>
        </w:rPr>
        <w:t>web</w:t>
      </w:r>
      <w:proofErr w:type="spellEnd"/>
      <w:r w:rsidR="00AF08CD" w:rsidRPr="00214C8B">
        <w:rPr>
          <w:rFonts w:cs="Times New Roman"/>
          <w:szCs w:val="20"/>
          <w:lang w:eastAsia="ru-RU"/>
        </w:rPr>
        <w:t>-IDE</w:t>
      </w:r>
      <w:r w:rsidRPr="00214C8B">
        <w:rPr>
          <w:rFonts w:cs="Times New Roman"/>
          <w:szCs w:val="20"/>
          <w:lang w:eastAsia="ru-RU"/>
        </w:rPr>
        <w:t>;</w:t>
      </w:r>
      <w:r w:rsidR="00AF08CD" w:rsidRPr="00214C8B">
        <w:rPr>
          <w:rFonts w:cs="Times New Roman"/>
          <w:szCs w:val="20"/>
          <w:lang w:eastAsia="ru-RU"/>
        </w:rPr>
        <w:t xml:space="preserve"> моддинг web-IDE</w:t>
      </w:r>
    </w:p>
    <w:p w14:paraId="2FEBBEC2" w14:textId="5DB3F19F" w:rsidR="00F558A1" w:rsidRPr="00F558A1" w:rsidRDefault="00F558A1" w:rsidP="00214C8B">
      <w:pPr>
        <w:pStyle w:val="af2"/>
        <w:numPr>
          <w:ilvl w:val="0"/>
          <w:numId w:val="29"/>
        </w:numPr>
        <w:tabs>
          <w:tab w:val="left" w:pos="426"/>
          <w:tab w:val="left" w:pos="993"/>
        </w:tabs>
        <w:spacing w:line="360" w:lineRule="auto"/>
        <w:ind w:left="0" w:right="-5" w:firstLine="709"/>
        <w:jc w:val="both"/>
        <w:rPr>
          <w:rFonts w:cs="Times New Roman"/>
        </w:rPr>
      </w:pPr>
      <w:r w:rsidRPr="00214C8B">
        <w:rPr>
          <w:rFonts w:cs="Times New Roman"/>
          <w:szCs w:val="20"/>
          <w:lang w:eastAsia="ru-RU"/>
        </w:rPr>
        <w:t>Сроки прохождения</w:t>
      </w:r>
      <w:r w:rsidR="00E23BB8">
        <w:rPr>
          <w:szCs w:val="20"/>
          <w:lang w:eastAsia="ru-RU"/>
        </w:rPr>
        <w:t xml:space="preserve"> проекта</w:t>
      </w:r>
      <w:r w:rsidRPr="00F558A1">
        <w:rPr>
          <w:rFonts w:cs="Times New Roman"/>
        </w:rPr>
        <w:t xml:space="preserve">: </w:t>
      </w:r>
      <w:r w:rsidR="004663A3" w:rsidRPr="00214C8B">
        <w:rPr>
          <w:rFonts w:cs="Times New Roman"/>
        </w:rPr>
        <w:t>0</w:t>
      </w:r>
      <w:r w:rsidRPr="00F558A1">
        <w:rPr>
          <w:rFonts w:cs="Times New Roman"/>
        </w:rPr>
        <w:t>5.09.2024 – 25.12.2024</w:t>
      </w:r>
    </w:p>
    <w:p w14:paraId="0201DCF7" w14:textId="77777777" w:rsidR="00F558A1" w:rsidRPr="00F558A1" w:rsidRDefault="00F558A1" w:rsidP="00F558A1">
      <w:pPr>
        <w:spacing w:after="0" w:line="240" w:lineRule="auto"/>
        <w:jc w:val="center"/>
        <w:rPr>
          <w:rFonts w:cs="Times New Roman"/>
        </w:rPr>
      </w:pPr>
      <w:r w:rsidRPr="00214C8B">
        <w:rPr>
          <w:rFonts w:eastAsia="Times New Roman" w:cs="Times New Roman"/>
          <w:sz w:val="20"/>
          <w:szCs w:val="20"/>
          <w:lang w:eastAsia="ru-RU"/>
        </w:rPr>
        <w:t>Совместный рабочий график (план) проведения практики</w:t>
      </w:r>
    </w:p>
    <w:tbl>
      <w:tblPr>
        <w:tblStyle w:val="14"/>
        <w:tblW w:w="0" w:type="auto"/>
        <w:tblInd w:w="137" w:type="dxa"/>
        <w:tblLook w:val="04A0" w:firstRow="1" w:lastRow="0" w:firstColumn="1" w:lastColumn="0" w:noHBand="0" w:noVBand="1"/>
      </w:tblPr>
      <w:tblGrid>
        <w:gridCol w:w="600"/>
        <w:gridCol w:w="6062"/>
        <w:gridCol w:w="2545"/>
      </w:tblGrid>
      <w:tr w:rsidR="00E23BB8" w:rsidRPr="00F558A1" w14:paraId="0FC905D6" w14:textId="1152D637" w:rsidTr="00130799">
        <w:trPr>
          <w:trHeight w:val="529"/>
        </w:trPr>
        <w:tc>
          <w:tcPr>
            <w:tcW w:w="600" w:type="dxa"/>
          </w:tcPr>
          <w:p w14:paraId="1C86A3F5" w14:textId="77777777" w:rsidR="00E23BB8" w:rsidRPr="00F558A1" w:rsidRDefault="00E23BB8" w:rsidP="00214C8B">
            <w:pPr>
              <w:spacing w:line="240" w:lineRule="auto"/>
              <w:jc w:val="center"/>
              <w:rPr>
                <w:rFonts w:cs="Times New Roman"/>
              </w:rPr>
            </w:pPr>
            <w:r w:rsidRPr="00F558A1">
              <w:rPr>
                <w:rFonts w:cs="Times New Roman"/>
              </w:rPr>
              <w:t>№</w:t>
            </w:r>
          </w:p>
          <w:p w14:paraId="744CB8A2" w14:textId="77777777" w:rsidR="00E23BB8" w:rsidRPr="00F558A1" w:rsidRDefault="00E23BB8" w:rsidP="00214C8B">
            <w:pPr>
              <w:spacing w:line="240" w:lineRule="auto"/>
              <w:jc w:val="center"/>
              <w:rPr>
                <w:rFonts w:cs="Times New Roman"/>
              </w:rPr>
            </w:pPr>
            <w:r w:rsidRPr="00F558A1">
              <w:rPr>
                <w:rFonts w:cs="Times New Roman"/>
              </w:rPr>
              <w:t>п/п</w:t>
            </w:r>
          </w:p>
        </w:tc>
        <w:tc>
          <w:tcPr>
            <w:tcW w:w="6062" w:type="dxa"/>
          </w:tcPr>
          <w:p w14:paraId="3E540C66" w14:textId="77777777" w:rsidR="00E23BB8" w:rsidRPr="00214C8B" w:rsidRDefault="00E23BB8" w:rsidP="00214C8B">
            <w:pPr>
              <w:spacing w:before="24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14C8B">
              <w:rPr>
                <w:rFonts w:eastAsia="Times New Roman" w:cs="Times New Roman"/>
                <w:szCs w:val="28"/>
                <w:lang w:eastAsia="ru-RU"/>
              </w:rPr>
              <w:t>Перечень заданий</w:t>
            </w:r>
          </w:p>
        </w:tc>
        <w:tc>
          <w:tcPr>
            <w:tcW w:w="2545" w:type="dxa"/>
          </w:tcPr>
          <w:p w14:paraId="31F0C1AA" w14:textId="2BC1BEB4" w:rsidR="00E23BB8" w:rsidRPr="00214C8B" w:rsidRDefault="00E23BB8" w:rsidP="00214C8B">
            <w:pPr>
              <w:spacing w:before="24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Сроки</w:t>
            </w:r>
          </w:p>
        </w:tc>
      </w:tr>
      <w:tr w:rsidR="00E23BB8" w:rsidRPr="00F558A1" w14:paraId="3F290FF7" w14:textId="7C426DBF" w:rsidTr="00E23BB8">
        <w:tc>
          <w:tcPr>
            <w:tcW w:w="600" w:type="dxa"/>
          </w:tcPr>
          <w:p w14:paraId="2DF1982B" w14:textId="77777777" w:rsidR="00E23BB8" w:rsidRPr="00F558A1" w:rsidRDefault="00E23BB8" w:rsidP="00E23BB8">
            <w:pPr>
              <w:spacing w:line="240" w:lineRule="auto"/>
              <w:jc w:val="center"/>
              <w:rPr>
                <w:rFonts w:cs="Times New Roman"/>
              </w:rPr>
            </w:pPr>
            <w:r w:rsidRPr="00F558A1">
              <w:rPr>
                <w:rFonts w:cs="Times New Roman"/>
              </w:rPr>
              <w:t>1</w:t>
            </w:r>
          </w:p>
        </w:tc>
        <w:tc>
          <w:tcPr>
            <w:tcW w:w="6062" w:type="dxa"/>
          </w:tcPr>
          <w:p w14:paraId="286770A8" w14:textId="4A9FE04A" w:rsidR="00E23BB8" w:rsidRPr="00F558A1" w:rsidRDefault="00E23BB8" w:rsidP="00E23BB8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Развертка рабочих сред</w:t>
            </w:r>
          </w:p>
        </w:tc>
        <w:tc>
          <w:tcPr>
            <w:tcW w:w="2545" w:type="dxa"/>
          </w:tcPr>
          <w:p w14:paraId="1B79342C" w14:textId="025B9461" w:rsidR="00E23BB8" w:rsidRDefault="00E23BB8" w:rsidP="00E23BB8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0</w:t>
            </w:r>
            <w:r w:rsidRPr="00F558A1">
              <w:rPr>
                <w:rFonts w:cs="Times New Roman"/>
              </w:rPr>
              <w:t xml:space="preserve">5.09.24 – </w:t>
            </w:r>
            <w:r>
              <w:rPr>
                <w:rFonts w:cs="Times New Roman"/>
                <w:lang w:val="en-US"/>
              </w:rPr>
              <w:t>06.09.24</w:t>
            </w:r>
          </w:p>
        </w:tc>
      </w:tr>
      <w:tr w:rsidR="00E23BB8" w:rsidRPr="00F558A1" w14:paraId="5FB45813" w14:textId="13D33229" w:rsidTr="00E23BB8">
        <w:tc>
          <w:tcPr>
            <w:tcW w:w="600" w:type="dxa"/>
          </w:tcPr>
          <w:p w14:paraId="25565A03" w14:textId="77777777" w:rsidR="00E23BB8" w:rsidRPr="00F558A1" w:rsidRDefault="00E23BB8" w:rsidP="00E23BB8">
            <w:pPr>
              <w:spacing w:line="240" w:lineRule="auto"/>
              <w:jc w:val="center"/>
              <w:rPr>
                <w:rFonts w:cs="Times New Roman"/>
              </w:rPr>
            </w:pPr>
            <w:r w:rsidRPr="00F558A1">
              <w:rPr>
                <w:rFonts w:cs="Times New Roman"/>
              </w:rPr>
              <w:t>2</w:t>
            </w:r>
          </w:p>
        </w:tc>
        <w:tc>
          <w:tcPr>
            <w:tcW w:w="6062" w:type="dxa"/>
          </w:tcPr>
          <w:p w14:paraId="7CC7F26A" w14:textId="554156BB" w:rsidR="00E23BB8" w:rsidRPr="00F558A1" w:rsidRDefault="00E23BB8" w:rsidP="00E23BB8">
            <w:pPr>
              <w:spacing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Графический макет </w:t>
            </w:r>
            <w:r>
              <w:rPr>
                <w:rFonts w:cs="Times New Roman"/>
                <w:lang w:val="en-US"/>
              </w:rPr>
              <w:t>web-IDE</w:t>
            </w:r>
          </w:p>
        </w:tc>
        <w:tc>
          <w:tcPr>
            <w:tcW w:w="2545" w:type="dxa"/>
          </w:tcPr>
          <w:p w14:paraId="28380EE3" w14:textId="0E57F5C7" w:rsidR="00E23BB8" w:rsidRDefault="00E23BB8" w:rsidP="00E23BB8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07</w:t>
            </w:r>
            <w:r w:rsidRPr="00F558A1">
              <w:rPr>
                <w:rFonts w:cs="Times New Roman"/>
              </w:rPr>
              <w:t xml:space="preserve">.09.24 – </w:t>
            </w:r>
            <w:r>
              <w:rPr>
                <w:rFonts w:cs="Times New Roman"/>
                <w:lang w:val="en-US"/>
              </w:rPr>
              <w:t>20</w:t>
            </w:r>
            <w:r w:rsidRPr="00F558A1">
              <w:rPr>
                <w:rFonts w:cs="Times New Roman"/>
              </w:rPr>
              <w:t>.09.24</w:t>
            </w:r>
          </w:p>
        </w:tc>
      </w:tr>
      <w:tr w:rsidR="00E23BB8" w:rsidRPr="00F558A1" w14:paraId="3039CB10" w14:textId="099FD297" w:rsidTr="00E23BB8">
        <w:tc>
          <w:tcPr>
            <w:tcW w:w="600" w:type="dxa"/>
          </w:tcPr>
          <w:p w14:paraId="24A3B442" w14:textId="77777777" w:rsidR="00E23BB8" w:rsidRPr="00F558A1" w:rsidRDefault="00E23BB8" w:rsidP="00E23BB8">
            <w:pPr>
              <w:spacing w:line="240" w:lineRule="auto"/>
              <w:jc w:val="center"/>
              <w:rPr>
                <w:rFonts w:cs="Times New Roman"/>
              </w:rPr>
            </w:pPr>
            <w:r w:rsidRPr="00F558A1">
              <w:rPr>
                <w:rFonts w:cs="Times New Roman"/>
              </w:rPr>
              <w:t>3</w:t>
            </w:r>
          </w:p>
        </w:tc>
        <w:tc>
          <w:tcPr>
            <w:tcW w:w="6062" w:type="dxa"/>
          </w:tcPr>
          <w:p w14:paraId="37471C46" w14:textId="4E0F609C" w:rsidR="00E23BB8" w:rsidRPr="00F558A1" w:rsidRDefault="00E23BB8" w:rsidP="00E23BB8">
            <w:pPr>
              <w:spacing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Написание кода </w:t>
            </w:r>
            <w:r>
              <w:rPr>
                <w:rFonts w:cs="Times New Roman"/>
                <w:lang w:val="en-US"/>
              </w:rPr>
              <w:t>web-IDE</w:t>
            </w:r>
          </w:p>
        </w:tc>
        <w:tc>
          <w:tcPr>
            <w:tcW w:w="2545" w:type="dxa"/>
          </w:tcPr>
          <w:p w14:paraId="535EA034" w14:textId="5F7C9109" w:rsidR="00E23BB8" w:rsidRDefault="00E23BB8" w:rsidP="00E23BB8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21</w:t>
            </w:r>
            <w:r w:rsidRPr="00F558A1">
              <w:rPr>
                <w:rFonts w:cs="Times New Roman"/>
              </w:rPr>
              <w:t xml:space="preserve">.09.24 – </w:t>
            </w:r>
            <w:r>
              <w:rPr>
                <w:rFonts w:cs="Times New Roman"/>
                <w:lang w:val="en-US"/>
              </w:rPr>
              <w:t>1</w:t>
            </w:r>
            <w:r w:rsidRPr="00F558A1">
              <w:rPr>
                <w:rFonts w:cs="Times New Roman"/>
              </w:rPr>
              <w:t>.12.24</w:t>
            </w:r>
          </w:p>
        </w:tc>
      </w:tr>
      <w:tr w:rsidR="00E23BB8" w:rsidRPr="00F558A1" w14:paraId="66D49A39" w14:textId="7034D151" w:rsidTr="00E23BB8">
        <w:tc>
          <w:tcPr>
            <w:tcW w:w="600" w:type="dxa"/>
          </w:tcPr>
          <w:p w14:paraId="342FFDAE" w14:textId="77777777" w:rsidR="00E23BB8" w:rsidRPr="00F558A1" w:rsidRDefault="00E23BB8" w:rsidP="00E23BB8">
            <w:pPr>
              <w:spacing w:line="240" w:lineRule="auto"/>
              <w:jc w:val="center"/>
              <w:rPr>
                <w:rFonts w:cs="Times New Roman"/>
              </w:rPr>
            </w:pPr>
            <w:r w:rsidRPr="00F558A1">
              <w:rPr>
                <w:rFonts w:cs="Times New Roman"/>
              </w:rPr>
              <w:t>4</w:t>
            </w:r>
          </w:p>
        </w:tc>
        <w:tc>
          <w:tcPr>
            <w:tcW w:w="6062" w:type="dxa"/>
          </w:tcPr>
          <w:p w14:paraId="3023C006" w14:textId="43DC3F25" w:rsidR="00E23BB8" w:rsidRPr="00F558A1" w:rsidRDefault="00E23BB8" w:rsidP="00E23BB8">
            <w:pPr>
              <w:spacing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Кастомизация </w:t>
            </w:r>
            <w:r>
              <w:rPr>
                <w:rFonts w:cs="Times New Roman"/>
                <w:lang w:val="en-US"/>
              </w:rPr>
              <w:t>web-IDE</w:t>
            </w:r>
          </w:p>
        </w:tc>
        <w:tc>
          <w:tcPr>
            <w:tcW w:w="2545" w:type="dxa"/>
          </w:tcPr>
          <w:p w14:paraId="354EF5E1" w14:textId="48D4EA86" w:rsidR="00E23BB8" w:rsidRDefault="00E23BB8" w:rsidP="00E23BB8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2</w:t>
            </w:r>
            <w:r w:rsidRPr="00F558A1">
              <w:rPr>
                <w:rFonts w:cs="Times New Roman"/>
              </w:rPr>
              <w:t xml:space="preserve">.12.24 – </w:t>
            </w:r>
            <w:r>
              <w:rPr>
                <w:rFonts w:cs="Times New Roman"/>
                <w:lang w:val="en-US"/>
              </w:rPr>
              <w:t>12</w:t>
            </w:r>
            <w:r w:rsidRPr="00F558A1">
              <w:rPr>
                <w:rFonts w:cs="Times New Roman"/>
              </w:rPr>
              <w:t>.12.24</w:t>
            </w:r>
          </w:p>
        </w:tc>
      </w:tr>
      <w:tr w:rsidR="00E23BB8" w:rsidRPr="00F558A1" w14:paraId="36FB56EB" w14:textId="313B907B" w:rsidTr="00E23BB8">
        <w:tc>
          <w:tcPr>
            <w:tcW w:w="600" w:type="dxa"/>
          </w:tcPr>
          <w:p w14:paraId="1BF31281" w14:textId="63423A3A" w:rsidR="00E23BB8" w:rsidRPr="00AF08CD" w:rsidRDefault="00E23BB8" w:rsidP="00E23BB8">
            <w:pPr>
              <w:spacing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062" w:type="dxa"/>
          </w:tcPr>
          <w:p w14:paraId="57199077" w14:textId="7622AA34" w:rsidR="00E23BB8" w:rsidRPr="00F558A1" w:rsidRDefault="00E23BB8" w:rsidP="00E23BB8">
            <w:pPr>
              <w:spacing w:line="240" w:lineRule="auto"/>
              <w:jc w:val="center"/>
              <w:rPr>
                <w:rFonts w:cs="Times New Roman"/>
              </w:rPr>
            </w:pPr>
            <w:r w:rsidRPr="00F558A1">
              <w:rPr>
                <w:rFonts w:cs="Times New Roman"/>
              </w:rPr>
              <w:t>Отчёт и подведение итогов работы</w:t>
            </w:r>
          </w:p>
        </w:tc>
        <w:tc>
          <w:tcPr>
            <w:tcW w:w="2545" w:type="dxa"/>
          </w:tcPr>
          <w:p w14:paraId="55228D0F" w14:textId="2B35F1DE" w:rsidR="00E23BB8" w:rsidRPr="00F558A1" w:rsidRDefault="00E23BB8" w:rsidP="00E23BB8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13.12.24</w:t>
            </w:r>
            <w:r w:rsidRPr="00F558A1">
              <w:rPr>
                <w:rFonts w:cs="Times New Roman"/>
              </w:rPr>
              <w:t xml:space="preserve"> –</w:t>
            </w:r>
            <w:r>
              <w:rPr>
                <w:rFonts w:cs="Times New Roman"/>
                <w:lang w:val="en-US"/>
              </w:rPr>
              <w:t xml:space="preserve"> 25.12.24</w:t>
            </w:r>
          </w:p>
        </w:tc>
      </w:tr>
    </w:tbl>
    <w:p w14:paraId="052D763F" w14:textId="77777777" w:rsidR="00F558A1" w:rsidRPr="00F558A1" w:rsidRDefault="00F558A1" w:rsidP="00F558A1">
      <w:pPr>
        <w:spacing w:before="240" w:after="0" w:line="360" w:lineRule="auto"/>
        <w:jc w:val="both"/>
        <w:rPr>
          <w:rFonts w:cs="Times New Roman"/>
        </w:rPr>
      </w:pPr>
      <w:r w:rsidRPr="00F558A1">
        <w:rPr>
          <w:rFonts w:cs="Times New Roman"/>
        </w:rPr>
        <w:t>Дата выдачи: 5 сентября 2024 г.</w:t>
      </w:r>
    </w:p>
    <w:p w14:paraId="20828F93" w14:textId="77777777" w:rsidR="00130799" w:rsidRDefault="00130799" w:rsidP="008E5705">
      <w:pPr>
        <w:spacing w:after="0" w:line="360" w:lineRule="auto"/>
        <w:ind w:firstLine="709"/>
        <w:jc w:val="center"/>
        <w:rPr>
          <w:rFonts w:eastAsia="Times New Roman" w:cs="Times New Roman"/>
          <w:szCs w:val="24"/>
          <w:lang w:eastAsia="ru-RU"/>
        </w:rPr>
      </w:pPr>
    </w:p>
    <w:p w14:paraId="2C3EDFF9" w14:textId="2E8ADE65" w:rsidR="008E5705" w:rsidRPr="008E5705" w:rsidRDefault="008E5705" w:rsidP="008E5705">
      <w:pPr>
        <w:spacing w:after="0" w:line="360" w:lineRule="auto"/>
        <w:ind w:firstLine="709"/>
        <w:jc w:val="center"/>
        <w:rPr>
          <w:rFonts w:eastAsia="Times New Roman" w:cs="Times New Roman"/>
          <w:szCs w:val="24"/>
          <w:lang w:eastAsia="ru-RU"/>
        </w:rPr>
      </w:pPr>
      <w:r w:rsidRPr="008E5705">
        <w:rPr>
          <w:rFonts w:eastAsia="Times New Roman" w:cs="Times New Roman"/>
          <w:szCs w:val="24"/>
          <w:lang w:eastAsia="ru-RU"/>
        </w:rPr>
        <w:lastRenderedPageBreak/>
        <w:t>Исполнител</w:t>
      </w:r>
      <w:r w:rsidR="00F558A1">
        <w:rPr>
          <w:rFonts w:eastAsia="Times New Roman" w:cs="Times New Roman"/>
          <w:szCs w:val="24"/>
          <w:lang w:eastAsia="ru-RU"/>
        </w:rPr>
        <w:t>ь</w:t>
      </w:r>
      <w:r w:rsidRPr="008E5705">
        <w:rPr>
          <w:rFonts w:eastAsia="Times New Roman" w:cs="Times New Roman"/>
          <w:i/>
          <w:szCs w:val="24"/>
          <w:lang w:eastAsia="ru-RU"/>
        </w:rPr>
        <w:t>:</w:t>
      </w:r>
    </w:p>
    <w:p w14:paraId="48045D08" w14:textId="77777777" w:rsidR="008E5705" w:rsidRPr="008E5705" w:rsidRDefault="008E5705" w:rsidP="008E5705">
      <w:pPr>
        <w:tabs>
          <w:tab w:val="left" w:pos="7088"/>
        </w:tabs>
        <w:spacing w:after="120" w:line="360" w:lineRule="auto"/>
        <w:ind w:firstLine="709"/>
        <w:rPr>
          <w:rFonts w:eastAsia="Times New Roman" w:cs="Times New Roman"/>
          <w:color w:val="FFFFFF"/>
          <w:sz w:val="2"/>
          <w:szCs w:val="2"/>
          <w:lang w:eastAsia="ru-RU"/>
        </w:rPr>
      </w:pPr>
      <w:bookmarkStart w:id="7" w:name="Конец_файла"/>
      <w:bookmarkEnd w:id="0"/>
      <w:bookmarkEnd w:id="1"/>
      <w:bookmarkEnd w:id="2"/>
      <w:bookmarkEnd w:id="3"/>
      <w:bookmarkEnd w:id="4"/>
      <w:r w:rsidRPr="008E5705">
        <w:rPr>
          <w:rFonts w:eastAsia="Times New Roman" w:cs="Times New Roman"/>
          <w:color w:val="FFFFFF"/>
          <w:sz w:val="2"/>
          <w:szCs w:val="2"/>
          <w:lang w:eastAsia="ru-RU"/>
        </w:rPr>
        <w:t>ц</w:t>
      </w:r>
      <w:bookmarkEnd w:id="7"/>
    </w:p>
    <w:tbl>
      <w:tblPr>
        <w:tblW w:w="10557" w:type="dxa"/>
        <w:tblLook w:val="04A0" w:firstRow="1" w:lastRow="0" w:firstColumn="1" w:lastColumn="0" w:noHBand="0" w:noVBand="1"/>
      </w:tblPr>
      <w:tblGrid>
        <w:gridCol w:w="3794"/>
        <w:gridCol w:w="2410"/>
        <w:gridCol w:w="4353"/>
      </w:tblGrid>
      <w:tr w:rsidR="004F5C5C" w:rsidRPr="004F5C5C" w14:paraId="72451AC7" w14:textId="77777777" w:rsidTr="007609D6">
        <w:tc>
          <w:tcPr>
            <w:tcW w:w="3794" w:type="dxa"/>
            <w:shd w:val="clear" w:color="auto" w:fill="auto"/>
          </w:tcPr>
          <w:p w14:paraId="4B123F1F" w14:textId="77777777" w:rsidR="004F5C5C" w:rsidRPr="004F5C5C" w:rsidRDefault="004F5C5C" w:rsidP="004F5C5C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4F5C5C">
              <w:rPr>
                <w:rFonts w:eastAsia="Times New Roman" w:cs="Times New Roman"/>
                <w:szCs w:val="20"/>
                <w:lang w:eastAsia="ru-RU"/>
              </w:rPr>
              <w:t>Студент гр.</w:t>
            </w:r>
            <w:r w:rsidRPr="004F5C5C">
              <w:rPr>
                <w:rFonts w:eastAsia="Times New Roman" w:cs="Times New Roman"/>
                <w:szCs w:val="20"/>
                <w:u w:val="single"/>
                <w:lang w:eastAsia="ru-RU"/>
              </w:rPr>
              <w:t>121-3</w:t>
            </w:r>
          </w:p>
        </w:tc>
        <w:tc>
          <w:tcPr>
            <w:tcW w:w="2410" w:type="dxa"/>
            <w:shd w:val="clear" w:color="auto" w:fill="auto"/>
          </w:tcPr>
          <w:p w14:paraId="160C780F" w14:textId="77777777" w:rsidR="004F5C5C" w:rsidRPr="004F5C5C" w:rsidRDefault="004F5C5C" w:rsidP="004F5C5C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eastAsia="Times New Roman" w:cs="Times New Roman"/>
                <w:sz w:val="20"/>
                <w:szCs w:val="24"/>
                <w:lang w:eastAsia="ru-RU"/>
              </w:rPr>
            </w:pPr>
            <w:r w:rsidRPr="004F5C5C">
              <w:rPr>
                <w:rFonts w:eastAsia="Times New Roman" w:cs="Times New Roman"/>
                <w:sz w:val="20"/>
                <w:szCs w:val="24"/>
                <w:lang w:eastAsia="ru-RU"/>
              </w:rPr>
              <w:t>___________________</w:t>
            </w:r>
          </w:p>
          <w:p w14:paraId="77668B39" w14:textId="77777777" w:rsidR="004F5C5C" w:rsidRPr="004F5C5C" w:rsidRDefault="004F5C5C" w:rsidP="004F5C5C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sz w:val="20"/>
                <w:szCs w:val="20"/>
                <w:vertAlign w:val="superscript"/>
                <w:lang w:eastAsia="ru-RU"/>
              </w:rPr>
            </w:pPr>
            <w:r w:rsidRPr="004F5C5C">
              <w:rPr>
                <w:rFonts w:eastAsia="Times New Roman" w:cs="Times New Roman"/>
                <w:sz w:val="20"/>
                <w:szCs w:val="20"/>
                <w:vertAlign w:val="superscript"/>
                <w:lang w:eastAsia="ru-RU"/>
              </w:rPr>
              <w:t>(Подпись)</w:t>
            </w:r>
          </w:p>
        </w:tc>
        <w:tc>
          <w:tcPr>
            <w:tcW w:w="4353" w:type="dxa"/>
            <w:shd w:val="clear" w:color="auto" w:fill="auto"/>
          </w:tcPr>
          <w:p w14:paraId="33F7F741" w14:textId="77777777" w:rsidR="004F5C5C" w:rsidRPr="004F5C5C" w:rsidRDefault="004F5C5C" w:rsidP="004F5C5C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4F5C5C">
              <w:rPr>
                <w:rFonts w:eastAsia="Times New Roman" w:cs="Times New Roman"/>
                <w:szCs w:val="20"/>
                <w:lang w:eastAsia="ru-RU"/>
              </w:rPr>
              <w:t xml:space="preserve">             Усанов В.В.</w:t>
            </w:r>
          </w:p>
          <w:p w14:paraId="4AD541AB" w14:textId="77777777" w:rsidR="004F5C5C" w:rsidRPr="004F5C5C" w:rsidRDefault="004F5C5C" w:rsidP="004F5C5C">
            <w:pPr>
              <w:overflowPunct w:val="0"/>
              <w:autoSpaceDE w:val="0"/>
              <w:autoSpaceDN w:val="0"/>
              <w:adjustRightInd w:val="0"/>
              <w:spacing w:after="0" w:line="240" w:lineRule="auto"/>
              <w:ind w:left="-640" w:firstLine="1979"/>
              <w:contextualSpacing/>
              <w:textAlignment w:val="baseline"/>
              <w:rPr>
                <w:rFonts w:eastAsia="Times New Roman" w:cs="Times New Roman"/>
                <w:sz w:val="20"/>
                <w:szCs w:val="24"/>
                <w:vertAlign w:val="superscript"/>
                <w:lang w:eastAsia="ru-RU"/>
              </w:rPr>
            </w:pPr>
            <w:r w:rsidRPr="004F5C5C">
              <w:rPr>
                <w:rFonts w:eastAsia="Times New Roman" w:cs="Times New Roman"/>
                <w:sz w:val="20"/>
                <w:szCs w:val="24"/>
                <w:vertAlign w:val="superscript"/>
                <w:lang w:eastAsia="ru-RU"/>
              </w:rPr>
              <w:t>(Ф.И.О.)</w:t>
            </w:r>
          </w:p>
        </w:tc>
      </w:tr>
    </w:tbl>
    <w:p w14:paraId="7550DE04" w14:textId="77777777" w:rsidR="003D4632" w:rsidRDefault="003D4632" w:rsidP="002D6152">
      <w:pPr>
        <w:widowControl w:val="0"/>
        <w:tabs>
          <w:tab w:val="left" w:pos="3402"/>
        </w:tabs>
        <w:suppressAutoHyphens/>
        <w:autoSpaceDN w:val="0"/>
        <w:spacing w:after="0" w:line="360" w:lineRule="auto"/>
        <w:ind w:left="567"/>
        <w:jc w:val="both"/>
        <w:textAlignment w:val="baseline"/>
        <w:rPr>
          <w:rFonts w:eastAsia="Calibri" w:cs="Times New Roman"/>
          <w:kern w:val="3"/>
          <w:szCs w:val="28"/>
          <w:lang w:eastAsia="zh-CN" w:bidi="hi-IN"/>
        </w:rPr>
      </w:pPr>
    </w:p>
    <w:p w14:paraId="13D3D943" w14:textId="77777777" w:rsidR="00130799" w:rsidRDefault="00130799" w:rsidP="00130799">
      <w:pPr>
        <w:pStyle w:val="affb"/>
      </w:pPr>
      <w:bookmarkStart w:id="8" w:name="_Toc105022478"/>
      <w:bookmarkStart w:id="9" w:name="_Toc154012988"/>
      <w:bookmarkStart w:id="10" w:name="_Toc167917662"/>
      <w:bookmarkStart w:id="11" w:name="_Toc186075054"/>
      <w:bookmarkStart w:id="12" w:name="_Toc186075470"/>
      <w:bookmarkStart w:id="13" w:name="_Toc185942420"/>
      <w:bookmarkStart w:id="14" w:name="_Toc186075670"/>
      <w:r>
        <w:lastRenderedPageBreak/>
        <w:t>Оглавление</w:t>
      </w:r>
      <w:bookmarkEnd w:id="13"/>
      <w:bookmarkEnd w:id="14"/>
    </w:p>
    <w:p w14:paraId="18DC5E99" w14:textId="15F10B47" w:rsidR="00130799" w:rsidRDefault="00130799">
      <w:pPr>
        <w:pStyle w:val="13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b/>
        </w:rPr>
        <w:fldChar w:fldCharType="begin"/>
      </w:r>
      <w:r>
        <w:rPr>
          <w:b/>
        </w:rPr>
        <w:instrText xml:space="preserve"> TOC \h \z \t "Введение_мое;1;1 Главный;1;1.1 Пункт;2;1.1.1 Подпункт;3" </w:instrText>
      </w:r>
      <w:r>
        <w:rPr>
          <w:b/>
        </w:rPr>
        <w:fldChar w:fldCharType="separate"/>
      </w:r>
      <w:hyperlink w:anchor="_Toc186075670" w:history="1">
        <w:r w:rsidRPr="0077468D">
          <w:rPr>
            <w:rStyle w:val="aff0"/>
            <w:noProof/>
          </w:rPr>
          <w:t>Оглавление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_Toc186075670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25C406" w14:textId="4C1573D1" w:rsidR="00130799" w:rsidRDefault="00130799">
      <w:pPr>
        <w:pStyle w:val="13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6075671" w:history="1">
        <w:r w:rsidRPr="0077468D">
          <w:rPr>
            <w:rStyle w:val="aff0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_Toc186075671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DDF15D" w14:textId="59D478E2" w:rsidR="00130799" w:rsidRDefault="00130799">
      <w:pPr>
        <w:pStyle w:val="13"/>
        <w:tabs>
          <w:tab w:val="left" w:pos="44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6075672" w:history="1">
        <w:r w:rsidRPr="0077468D">
          <w:rPr>
            <w:rStyle w:val="aff0"/>
            <w:noProof/>
            <w:lang w:val="en-US"/>
          </w:rPr>
          <w:t>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7468D">
          <w:rPr>
            <w:rStyle w:val="aff0"/>
            <w:noProof/>
          </w:rPr>
          <w:t>ЦЕЛИ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_Toc186075672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812A0B" w14:textId="0FF3551A" w:rsidR="00130799" w:rsidRDefault="00130799">
      <w:pPr>
        <w:pStyle w:val="13"/>
        <w:tabs>
          <w:tab w:val="left" w:pos="44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6075673" w:history="1">
        <w:r w:rsidRPr="0077468D">
          <w:rPr>
            <w:rStyle w:val="aff0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7468D">
          <w:rPr>
            <w:rStyle w:val="aff0"/>
            <w:noProof/>
          </w:rPr>
          <w:t>ПРОЦЕСС ВЫПОЛНЕНИЯ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_Toc186075673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36B6C0" w14:textId="6F312660" w:rsidR="00130799" w:rsidRDefault="00130799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6075674" w:history="1">
        <w:r w:rsidRPr="0077468D">
          <w:rPr>
            <w:rStyle w:val="aff0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7468D">
          <w:rPr>
            <w:rStyle w:val="aff0"/>
            <w:noProof/>
          </w:rPr>
          <w:t>Изменение превью страницы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_Toc186075674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90D938E" w14:textId="7FF314B7" w:rsidR="00130799" w:rsidRDefault="00130799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6075675" w:history="1">
        <w:r w:rsidRPr="0077468D">
          <w:rPr>
            <w:rStyle w:val="aff0"/>
            <w:noProof/>
            <w:lang w:val="en-US"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7468D">
          <w:rPr>
            <w:rStyle w:val="aff0"/>
            <w:noProof/>
          </w:rPr>
          <w:t xml:space="preserve">Понимание концепта </w:t>
        </w:r>
        <w:r w:rsidRPr="0077468D">
          <w:rPr>
            <w:rStyle w:val="aff0"/>
            <w:noProof/>
            <w:lang w:val="en-US"/>
          </w:rPr>
          <w:t>web</w:t>
        </w:r>
        <w:r w:rsidRPr="0077468D">
          <w:rPr>
            <w:rStyle w:val="aff0"/>
            <w:noProof/>
          </w:rPr>
          <w:t>-</w:t>
        </w:r>
        <w:r w:rsidRPr="0077468D">
          <w:rPr>
            <w:rStyle w:val="aff0"/>
            <w:noProof/>
            <w:lang w:val="en-US"/>
          </w:rPr>
          <w:t>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_Toc186075675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E28415" w14:textId="403A92D0" w:rsidR="00130799" w:rsidRDefault="00130799">
      <w:pPr>
        <w:pStyle w:val="21"/>
        <w:tabs>
          <w:tab w:val="left" w:pos="88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6075676" w:history="1">
        <w:r w:rsidRPr="0077468D">
          <w:rPr>
            <w:rStyle w:val="aff0"/>
            <w:noProof/>
            <w:lang w:val="en-US"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7468D">
          <w:rPr>
            <w:rStyle w:val="aff0"/>
            <w:noProof/>
          </w:rPr>
          <w:t xml:space="preserve">Разработка </w:t>
        </w:r>
        <w:r w:rsidRPr="0077468D">
          <w:rPr>
            <w:rStyle w:val="aff0"/>
            <w:noProof/>
            <w:lang w:val="en-US"/>
          </w:rPr>
          <w:t>web-IDE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_Toc186075676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F1D6C4" w14:textId="08586241" w:rsidR="00130799" w:rsidRDefault="00130799">
      <w:pPr>
        <w:pStyle w:val="13"/>
        <w:tabs>
          <w:tab w:val="left" w:pos="44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6075677" w:history="1">
        <w:r w:rsidRPr="0077468D">
          <w:rPr>
            <w:rStyle w:val="aff0"/>
            <w:noProof/>
            <w:lang w:val="en-US"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77468D">
          <w:rPr>
            <w:rStyle w:val="aff0"/>
            <w:noProof/>
          </w:rPr>
          <w:t xml:space="preserve">ИТОГИ НАПИСАНИЯ </w:t>
        </w:r>
        <w:r w:rsidRPr="0077468D">
          <w:rPr>
            <w:rStyle w:val="aff0"/>
            <w:noProof/>
            <w:lang w:val="en-US"/>
          </w:rPr>
          <w:t>WEB</w:t>
        </w:r>
        <w:r w:rsidRPr="0077468D">
          <w:rPr>
            <w:rStyle w:val="aff0"/>
            <w:noProof/>
          </w:rPr>
          <w:t>-</w:t>
        </w:r>
        <w:r w:rsidRPr="0077468D">
          <w:rPr>
            <w:rStyle w:val="aff0"/>
            <w:noProof/>
            <w:lang w:val="en-US"/>
          </w:rPr>
          <w:t>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_Toc186075677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C925CB" w14:textId="22ABA9F0" w:rsidR="00130799" w:rsidRDefault="00130799">
      <w:pPr>
        <w:pStyle w:val="13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6075678" w:history="1">
        <w:r w:rsidRPr="0077468D">
          <w:rPr>
            <w:rStyle w:val="aff0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_Toc186075678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2A4841" w14:textId="4BBBE20B" w:rsidR="0086760A" w:rsidRPr="00B761AD" w:rsidRDefault="00130799" w:rsidP="00130799">
      <w:pPr>
        <w:pStyle w:val="affb"/>
      </w:pPr>
      <w:r>
        <w:rPr>
          <w:rFonts w:eastAsiaTheme="minorHAnsi" w:cstheme="minorBidi"/>
          <w:b w:val="0"/>
          <w:color w:val="auto"/>
          <w:szCs w:val="22"/>
          <w:lang w:eastAsia="en-US"/>
        </w:rPr>
        <w:lastRenderedPageBreak/>
        <w:fldChar w:fldCharType="end"/>
      </w:r>
      <w:bookmarkStart w:id="15" w:name="_Toc186075671"/>
      <w:r w:rsidR="0086760A" w:rsidRPr="00B761AD">
        <w:t>В</w:t>
      </w:r>
      <w:r w:rsidR="00234210" w:rsidRPr="00B761AD">
        <w:t>ведение</w:t>
      </w:r>
      <w:bookmarkEnd w:id="8"/>
      <w:bookmarkEnd w:id="9"/>
      <w:bookmarkEnd w:id="10"/>
      <w:bookmarkEnd w:id="11"/>
      <w:bookmarkEnd w:id="12"/>
      <w:bookmarkEnd w:id="15"/>
    </w:p>
    <w:p w14:paraId="59D269BF" w14:textId="77777777" w:rsidR="00E23BB8" w:rsidRPr="00361442" w:rsidRDefault="00E23BB8" w:rsidP="00361442">
      <w:pPr>
        <w:pStyle w:val="affd"/>
      </w:pPr>
      <w:r w:rsidRPr="00361442">
        <w:t>В настоящее время в сфере проектирования радиолокационных систем одним из перспективных направлений развития является использование технологий, связанных с программированием.</w:t>
      </w:r>
    </w:p>
    <w:p w14:paraId="7D19E10E" w14:textId="274CEC90" w:rsidR="00E23BB8" w:rsidRPr="00E23BB8" w:rsidRDefault="00E23BB8" w:rsidP="00361442">
      <w:pPr>
        <w:pStyle w:val="affd"/>
      </w:pPr>
      <w:r w:rsidRPr="00E23BB8">
        <w:t xml:space="preserve">На данный момент существует множество российских и иностранных платформ с искусственным интеллектом, которые предоставляют различные возможности и функциональность для разработки и обучения моделей машинного </w:t>
      </w:r>
      <w:proofErr w:type="gramStart"/>
      <w:r w:rsidRPr="00E23BB8">
        <w:t>обучения</w:t>
      </w:r>
      <w:r w:rsidR="0052068C" w:rsidRPr="0052068C">
        <w:t>[</w:t>
      </w:r>
      <w:proofErr w:type="gramEnd"/>
      <w:r w:rsidR="0052068C" w:rsidRPr="0052068C">
        <w:t>1-3]</w:t>
      </w:r>
      <w:r w:rsidRPr="00E23BB8">
        <w:t>.</w:t>
      </w:r>
    </w:p>
    <w:p w14:paraId="210CC558" w14:textId="25F579C3" w:rsidR="00361442" w:rsidRPr="007B0314" w:rsidRDefault="00E23BB8" w:rsidP="00361442">
      <w:pPr>
        <w:pStyle w:val="affd"/>
      </w:pPr>
      <w:r w:rsidRPr="00361442">
        <w:t>Проведя сравнительный анализ уже существующих платформ, было решено создать собственную. Причиной этого является чрезмерная захламленность уже имеющихся платформ ненужными функциями и неполное соответствие выдвигаемым СКБ требованиям по безопасности данных.</w:t>
      </w:r>
    </w:p>
    <w:p w14:paraId="3EF1C52D" w14:textId="77777777" w:rsidR="00781876" w:rsidRPr="00AB3AFC" w:rsidRDefault="00781876" w:rsidP="00A211E0">
      <w:pPr>
        <w:pStyle w:val="aff6"/>
        <w:rPr>
          <w:szCs w:val="28"/>
          <w:highlight w:val="yellow"/>
        </w:rPr>
      </w:pPr>
    </w:p>
    <w:p w14:paraId="30A1CAEB" w14:textId="67E8B9C8" w:rsidR="00582755" w:rsidRDefault="00E23BB8" w:rsidP="00024E8F">
      <w:pPr>
        <w:pStyle w:val="11"/>
        <w:rPr>
          <w:lang w:val="en-US"/>
        </w:rPr>
      </w:pPr>
      <w:bookmarkStart w:id="16" w:name="_Toc186075055"/>
      <w:bookmarkStart w:id="17" w:name="_Toc186075471"/>
      <w:bookmarkStart w:id="18" w:name="_Toc186075672"/>
      <w:r>
        <w:lastRenderedPageBreak/>
        <w:t>ЦЕЛИ ПРОЕКТА</w:t>
      </w:r>
      <w:bookmarkEnd w:id="16"/>
      <w:bookmarkEnd w:id="17"/>
      <w:bookmarkEnd w:id="18"/>
    </w:p>
    <w:p w14:paraId="1B15D7D9" w14:textId="300664FE" w:rsidR="00920CDE" w:rsidRDefault="00361442" w:rsidP="00361442">
      <w:pPr>
        <w:pStyle w:val="aff6"/>
      </w:pPr>
      <w:r>
        <w:t>Ранее</w:t>
      </w:r>
      <w:r>
        <w:t xml:space="preserve">, </w:t>
      </w:r>
      <w:r>
        <w:t>в ходе работы над проектом</w:t>
      </w:r>
      <w:r>
        <w:t xml:space="preserve">, уже была создана превью-страница </w:t>
      </w:r>
      <w:r>
        <w:rPr>
          <w:lang w:val="en-US"/>
        </w:rPr>
        <w:t>web</w:t>
      </w:r>
      <w:r w:rsidRPr="00361442">
        <w:t>-</w:t>
      </w:r>
      <w:r>
        <w:t>платформы. Однако было принято изменить ее стилистику на более официальную.</w:t>
      </w:r>
    </w:p>
    <w:p w14:paraId="005D30DB" w14:textId="1B37294C" w:rsidR="00920CDE" w:rsidRDefault="00920CDE" w:rsidP="00361442">
      <w:pPr>
        <w:pStyle w:val="aff6"/>
      </w:pPr>
      <w:r>
        <w:t xml:space="preserve">Главной же целью является создание самой </w:t>
      </w:r>
      <w:r>
        <w:rPr>
          <w:lang w:val="en-US"/>
        </w:rPr>
        <w:t>web</w:t>
      </w:r>
      <w:r w:rsidRPr="00920CDE">
        <w:t>-</w:t>
      </w:r>
      <w:r>
        <w:t xml:space="preserve">платформы – некого </w:t>
      </w:r>
      <w:r>
        <w:rPr>
          <w:lang w:val="en-US"/>
        </w:rPr>
        <w:t>IDE</w:t>
      </w:r>
      <w:r w:rsidRPr="00920CDE">
        <w:t xml:space="preserve"> </w:t>
      </w:r>
      <w:r w:rsidRPr="00920CDE">
        <w:t>(Integrated Development Environment</w:t>
      </w:r>
      <w:r>
        <w:t xml:space="preserve"> / </w:t>
      </w:r>
      <w:r w:rsidRPr="00920CDE">
        <w:t>интегрированная среда разработки)</w:t>
      </w:r>
      <w:r>
        <w:t xml:space="preserve"> </w:t>
      </w:r>
      <w:r w:rsidRPr="00920CDE">
        <w:t>—</w:t>
      </w:r>
      <w:r>
        <w:t xml:space="preserve"> </w:t>
      </w:r>
      <w:r w:rsidRPr="00920CDE">
        <w:t xml:space="preserve">набор ПО для создания кода. В </w:t>
      </w:r>
      <w:r>
        <w:t xml:space="preserve">это понятие </w:t>
      </w:r>
      <w:r w:rsidRPr="00920CDE">
        <w:t>входя</w:t>
      </w:r>
      <w:r>
        <w:t xml:space="preserve">т </w:t>
      </w:r>
      <w:r w:rsidRPr="00920CDE">
        <w:t xml:space="preserve">специальный редактор для </w:t>
      </w:r>
      <w:proofErr w:type="spellStart"/>
      <w:r w:rsidRPr="00920CDE">
        <w:t>кодинга</w:t>
      </w:r>
      <w:proofErr w:type="spellEnd"/>
      <w:r w:rsidRPr="00920CDE">
        <w:t xml:space="preserve"> и ряд инструментов, которые помогают запускать, тестировать и отлаживать код.</w:t>
      </w:r>
    </w:p>
    <w:p w14:paraId="2E3817BC" w14:textId="171D5A15" w:rsidR="00024E8F" w:rsidRDefault="00024E8F" w:rsidP="00024E8F">
      <w:pPr>
        <w:pStyle w:val="11"/>
      </w:pPr>
      <w:bookmarkStart w:id="19" w:name="_Toc186075056"/>
      <w:bookmarkStart w:id="20" w:name="_Toc186075472"/>
      <w:bookmarkStart w:id="21" w:name="_Toc186075673"/>
      <w:r>
        <w:lastRenderedPageBreak/>
        <w:t>ПРОЦЕСС ВЫПОЛНЕНИЯ ЗАДАЧ</w:t>
      </w:r>
      <w:bookmarkEnd w:id="19"/>
      <w:bookmarkEnd w:id="20"/>
      <w:bookmarkEnd w:id="21"/>
    </w:p>
    <w:p w14:paraId="5C159FE5" w14:textId="2EBA39D5" w:rsidR="00024E8F" w:rsidRPr="00024E8F" w:rsidRDefault="00024E8F" w:rsidP="00024E8F">
      <w:pPr>
        <w:pStyle w:val="110"/>
      </w:pPr>
      <w:bookmarkStart w:id="22" w:name="_Toc186075057"/>
      <w:bookmarkStart w:id="23" w:name="_Toc186075473"/>
      <w:bookmarkStart w:id="24" w:name="_Toc186075674"/>
      <w:r>
        <w:t>Изменение превью страницы</w:t>
      </w:r>
      <w:bookmarkEnd w:id="22"/>
      <w:bookmarkEnd w:id="23"/>
      <w:bookmarkEnd w:id="24"/>
    </w:p>
    <w:p w14:paraId="331A5939" w14:textId="6465ACEC" w:rsidR="00024E8F" w:rsidRDefault="00024E8F" w:rsidP="00361442">
      <w:pPr>
        <w:pStyle w:val="aff6"/>
      </w:pPr>
      <w:r>
        <w:t xml:space="preserve">Ранее превью-страница была разработана в ходе выполнения производственной практики и содержала в себе некоторую избыточную информацию, которая не требуется для дальнейшей эксплуатации </w:t>
      </w:r>
      <w:r>
        <w:rPr>
          <w:lang w:val="en-US"/>
        </w:rPr>
        <w:t>web</w:t>
      </w:r>
      <w:r>
        <w:t>-платформы.</w:t>
      </w:r>
    </w:p>
    <w:p w14:paraId="359F3D59" w14:textId="77777777" w:rsidR="00024E8F" w:rsidRDefault="00024E8F" w:rsidP="00361442">
      <w:pPr>
        <w:pStyle w:val="aff6"/>
      </w:pPr>
      <w:r>
        <w:t xml:space="preserve">Более того – на тот момент страница была сделана с некоторыми излишними визуальными эффектами. </w:t>
      </w:r>
    </w:p>
    <w:p w14:paraId="4C4DAD5B" w14:textId="406138A7" w:rsidR="00361442" w:rsidRDefault="00024E8F" w:rsidP="00024E8F">
      <w:pPr>
        <w:pStyle w:val="aff6"/>
      </w:pPr>
      <w:r>
        <w:t xml:space="preserve">Сейчас же она была переработана в более официальный стиль. </w:t>
      </w:r>
      <w:r w:rsidR="00361442">
        <w:t>Часть изменений приведена ниже:</w:t>
      </w:r>
    </w:p>
    <w:p w14:paraId="7D7A0D96" w14:textId="770E80B7" w:rsidR="00361442" w:rsidRPr="00361442" w:rsidRDefault="00361442" w:rsidP="00920CDE">
      <w:pPr>
        <w:pStyle w:val="ac"/>
      </w:pPr>
      <w:r w:rsidRPr="000B3F6C">
        <w:drawing>
          <wp:inline distT="0" distB="0" distL="0" distR="0" wp14:anchorId="50633B07" wp14:editId="3F65C009">
            <wp:extent cx="2894567" cy="1654303"/>
            <wp:effectExtent l="19050" t="19050" r="2032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03" cy="16980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7030A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  <w:r w:rsidR="00920CDE" w:rsidRPr="00920CDE">
        <w:drawing>
          <wp:inline distT="0" distB="0" distL="0" distR="0" wp14:anchorId="026CEA10" wp14:editId="1BBBE90B">
            <wp:extent cx="2911475" cy="1666298"/>
            <wp:effectExtent l="19050" t="19050" r="22225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6485" cy="1686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A403A" w14:textId="7FA9E393" w:rsidR="00361442" w:rsidRDefault="00920CDE" w:rsidP="00920CDE">
      <w:pPr>
        <w:pStyle w:val="ad"/>
      </w:pPr>
      <w:proofErr w:type="gramStart"/>
      <w:r>
        <w:t xml:space="preserve">а)   </w:t>
      </w:r>
      <w:proofErr w:type="gramEnd"/>
      <w:r>
        <w:t xml:space="preserve">                                                               б)</w:t>
      </w:r>
    </w:p>
    <w:p w14:paraId="338C70AB" w14:textId="3B66C0AB" w:rsidR="00920CDE" w:rsidRPr="00920CDE" w:rsidRDefault="00920CDE" w:rsidP="00920CDE">
      <w:pPr>
        <w:pStyle w:val="ad"/>
      </w:pPr>
      <w:r w:rsidRPr="00B74143">
        <w:t>Рисун</w:t>
      </w:r>
      <w:r>
        <w:t>ки</w:t>
      </w:r>
      <w:r w:rsidRPr="00B74143">
        <w:t xml:space="preserve"> </w:t>
      </w:r>
      <w:r w:rsidR="00C60D67">
        <w:t>2</w:t>
      </w:r>
      <w:r w:rsidRPr="00B74143">
        <w:t>.1</w:t>
      </w:r>
      <w:r w:rsidR="00F1392B">
        <w:t xml:space="preserve"> </w:t>
      </w:r>
      <w:r>
        <w:t>(а-б)</w:t>
      </w:r>
      <w:r w:rsidRPr="00B74143">
        <w:t xml:space="preserve"> – </w:t>
      </w:r>
      <w:r>
        <w:t xml:space="preserve">Изменение </w:t>
      </w:r>
      <w:r w:rsidR="00024E8F">
        <w:t xml:space="preserve">верхней части </w:t>
      </w:r>
      <w:r>
        <w:t>превью-страницы</w:t>
      </w:r>
    </w:p>
    <w:p w14:paraId="0524E4DB" w14:textId="65E30EEC" w:rsidR="00361442" w:rsidRDefault="00024E8F" w:rsidP="00024E8F">
      <w:pPr>
        <w:pStyle w:val="ac"/>
      </w:pPr>
      <w:r>
        <w:drawing>
          <wp:inline distT="0" distB="0" distL="0" distR="0" wp14:anchorId="112CC140" wp14:editId="28514417">
            <wp:extent cx="3033826" cy="1491615"/>
            <wp:effectExtent l="19050" t="19050" r="14605" b="133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0281" cy="15242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1392B" w:rsidRPr="00F1392B">
        <w:t xml:space="preserve"> </w:t>
      </w:r>
      <w:r w:rsidR="00F1392B" w:rsidRPr="00F1392B">
        <w:drawing>
          <wp:inline distT="0" distB="0" distL="0" distR="0" wp14:anchorId="145A66A4" wp14:editId="285ED917">
            <wp:extent cx="2776220" cy="1488427"/>
            <wp:effectExtent l="19050" t="19050" r="24130" b="171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9263" cy="15007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07AB6" w14:textId="77777777" w:rsidR="00F1392B" w:rsidRDefault="00F1392B" w:rsidP="00F1392B">
      <w:pPr>
        <w:pStyle w:val="ad"/>
      </w:pPr>
      <w:proofErr w:type="gramStart"/>
      <w:r>
        <w:t xml:space="preserve">а)   </w:t>
      </w:r>
      <w:proofErr w:type="gramEnd"/>
      <w:r>
        <w:t xml:space="preserve">                                                               б)</w:t>
      </w:r>
    </w:p>
    <w:p w14:paraId="5E106046" w14:textId="69C89AF4" w:rsidR="00F1392B" w:rsidRPr="00920CDE" w:rsidRDefault="00F1392B" w:rsidP="00F1392B">
      <w:pPr>
        <w:pStyle w:val="ad"/>
      </w:pPr>
      <w:r w:rsidRPr="00B74143">
        <w:t>Рисун</w:t>
      </w:r>
      <w:r>
        <w:t>ки</w:t>
      </w:r>
      <w:r w:rsidRPr="00B74143">
        <w:t xml:space="preserve"> </w:t>
      </w:r>
      <w:r w:rsidR="00C60D67">
        <w:t>2</w:t>
      </w:r>
      <w:r w:rsidRPr="00B74143">
        <w:t>.</w:t>
      </w:r>
      <w:r>
        <w:t xml:space="preserve">2 </w:t>
      </w:r>
      <w:r>
        <w:t>(а-б)</w:t>
      </w:r>
      <w:r w:rsidRPr="00B74143">
        <w:t xml:space="preserve"> – </w:t>
      </w:r>
      <w:r>
        <w:t xml:space="preserve">Изменение </w:t>
      </w:r>
      <w:r>
        <w:t xml:space="preserve">контактной информации </w:t>
      </w:r>
      <w:r>
        <w:t>превью-страницы</w:t>
      </w:r>
    </w:p>
    <w:p w14:paraId="29D9F1DD" w14:textId="59BB16EE" w:rsidR="00F1392B" w:rsidRDefault="00F1392B" w:rsidP="00024E8F">
      <w:pPr>
        <w:pStyle w:val="ac"/>
      </w:pPr>
    </w:p>
    <w:p w14:paraId="796B7E8D" w14:textId="229156DA" w:rsidR="00F1392B" w:rsidRDefault="00EB52F1" w:rsidP="00F1392B">
      <w:pPr>
        <w:pStyle w:val="110"/>
        <w:rPr>
          <w:lang w:val="en-US"/>
        </w:rPr>
      </w:pPr>
      <w:bookmarkStart w:id="25" w:name="_Toc186075058"/>
      <w:bookmarkStart w:id="26" w:name="_Toc186075474"/>
      <w:bookmarkStart w:id="27" w:name="_Toc186075675"/>
      <w:r>
        <w:lastRenderedPageBreak/>
        <w:t xml:space="preserve">Понимание концепта </w:t>
      </w:r>
      <w:r w:rsidR="00F1392B">
        <w:rPr>
          <w:lang w:val="en-US"/>
        </w:rPr>
        <w:t>web</w:t>
      </w:r>
      <w:r w:rsidR="00F1392B">
        <w:t>-</w:t>
      </w:r>
      <w:r w:rsidR="00F1392B">
        <w:rPr>
          <w:lang w:val="en-US"/>
        </w:rPr>
        <w:t>IDE</w:t>
      </w:r>
      <w:bookmarkEnd w:id="25"/>
      <w:bookmarkEnd w:id="26"/>
      <w:bookmarkEnd w:id="27"/>
    </w:p>
    <w:p w14:paraId="0D5A78DD" w14:textId="382084B6" w:rsidR="00F1392B" w:rsidRDefault="00F1392B" w:rsidP="00F1392B">
      <w:pPr>
        <w:pStyle w:val="affd"/>
      </w:pPr>
      <w:r w:rsidRPr="00F1392B">
        <w:t>Создание IDE – задача не самая сложная</w:t>
      </w:r>
      <w:r>
        <w:t xml:space="preserve">. Если рассматривать </w:t>
      </w:r>
      <w:r>
        <w:rPr>
          <w:lang w:val="en-US"/>
        </w:rPr>
        <w:t>IDE</w:t>
      </w:r>
      <w:r w:rsidRPr="00F1392B">
        <w:t xml:space="preserve"> </w:t>
      </w:r>
      <w:r>
        <w:t xml:space="preserve">с точки зрения минимальной необходимой ее работоспособности: все, что позволяет выполнять разработку, является </w:t>
      </w:r>
      <w:r>
        <w:rPr>
          <w:lang w:val="en-US"/>
        </w:rPr>
        <w:t>IDE</w:t>
      </w:r>
      <w:r>
        <w:t xml:space="preserve">. Даже блокнот – некий пример инструмента для создания записей. Если смотреть масштабнее - </w:t>
      </w:r>
      <w:r w:rsidRPr="00F1392B">
        <w:t>Windows можно считать IDE</w:t>
      </w:r>
      <w:r>
        <w:t xml:space="preserve">, так как </w:t>
      </w:r>
      <w:r w:rsidRPr="00F1392B">
        <w:t>это ПО, которое объединяет инструменты для разработки приложений и их тестирования в едином интерфейсе</w:t>
      </w:r>
      <w:r>
        <w:t>.</w:t>
      </w:r>
    </w:p>
    <w:p w14:paraId="52901322" w14:textId="03C93B31" w:rsidR="00F1392B" w:rsidRDefault="00F1392B" w:rsidP="006A6577">
      <w:pPr>
        <w:pStyle w:val="affd"/>
      </w:pPr>
      <w:r>
        <w:t xml:space="preserve">А что же принято считать </w:t>
      </w:r>
      <w:r>
        <w:rPr>
          <w:lang w:val="en-US"/>
        </w:rPr>
        <w:t>IDE</w:t>
      </w:r>
      <w:r w:rsidRPr="00F1392B">
        <w:t xml:space="preserve"> </w:t>
      </w:r>
      <w:r>
        <w:t>среди программистов? Если обратиться к материалам</w:t>
      </w:r>
      <w:r w:rsidR="006A6577">
        <w:t xml:space="preserve">, собранным в отчете по моей </w:t>
      </w:r>
      <w:r w:rsidR="006A6577" w:rsidRPr="0019391C">
        <w:t>производственной практик</w:t>
      </w:r>
      <w:r w:rsidR="006A6577">
        <w:t>е на тему «И</w:t>
      </w:r>
      <w:r w:rsidR="006A6577" w:rsidRPr="006A6577">
        <w:t xml:space="preserve">сследование и разработка </w:t>
      </w:r>
      <w:proofErr w:type="spellStart"/>
      <w:r w:rsidR="006A6577" w:rsidRPr="006A6577">
        <w:t>web</w:t>
      </w:r>
      <w:proofErr w:type="spellEnd"/>
      <w:r w:rsidR="006A6577" w:rsidRPr="006A6577">
        <w:t>-интерфейса сервера</w:t>
      </w:r>
      <w:r w:rsidR="006A6577">
        <w:t>», то можем отметить такие платформы, как «</w:t>
      </w:r>
      <w:r w:rsidR="006A6577" w:rsidRPr="006A6577">
        <w:t xml:space="preserve">Google </w:t>
      </w:r>
      <w:proofErr w:type="spellStart"/>
      <w:r w:rsidR="006A6577" w:rsidRPr="006A6577">
        <w:t>Colab</w:t>
      </w:r>
      <w:proofErr w:type="spellEnd"/>
      <w:r w:rsidR="006A6577">
        <w:t>» и «</w:t>
      </w:r>
      <w:r w:rsidR="006A6577">
        <w:t>Visual</w:t>
      </w:r>
      <w:r w:rsidR="006A6577">
        <w:t xml:space="preserve"> </w:t>
      </w:r>
      <w:r w:rsidR="006A6577">
        <w:rPr>
          <w:lang w:val="en-US"/>
        </w:rPr>
        <w:t>S</w:t>
      </w:r>
      <w:proofErr w:type="spellStart"/>
      <w:r w:rsidR="006A6577">
        <w:t>tudio</w:t>
      </w:r>
      <w:proofErr w:type="spellEnd"/>
      <w:r w:rsidR="006A6577" w:rsidRPr="006A6577">
        <w:t xml:space="preserve"> </w:t>
      </w:r>
      <w:proofErr w:type="gramStart"/>
      <w:r w:rsidR="006A6577">
        <w:rPr>
          <w:lang w:val="en-US"/>
        </w:rPr>
        <w:t>C</w:t>
      </w:r>
      <w:proofErr w:type="spellStart"/>
      <w:r w:rsidR="006A6577">
        <w:t>ode</w:t>
      </w:r>
      <w:proofErr w:type="spellEnd"/>
      <w:r w:rsidR="006A6577">
        <w:t>»</w:t>
      </w:r>
      <w:r w:rsidR="00F83405" w:rsidRPr="00F83405">
        <w:t>[</w:t>
      </w:r>
      <w:proofErr w:type="gramEnd"/>
      <w:r w:rsidR="00F83405" w:rsidRPr="00F83405">
        <w:t>4-5]</w:t>
      </w:r>
      <w:r w:rsidR="006A6577">
        <w:t>.</w:t>
      </w:r>
    </w:p>
    <w:p w14:paraId="22F0642D" w14:textId="760EC870" w:rsidR="006A6577" w:rsidRDefault="006A6577" w:rsidP="006A6577">
      <w:pPr>
        <w:pStyle w:val="affd"/>
        <w:rPr>
          <w:lang w:val="en-US"/>
        </w:rPr>
      </w:pPr>
      <w:r>
        <w:t xml:space="preserve">Ориентир выбран. Что же из себя представляет, к примеру, </w:t>
      </w:r>
      <w:r>
        <w:t>«</w:t>
      </w:r>
      <w:r w:rsidRPr="006A6577">
        <w:t xml:space="preserve">Google </w:t>
      </w:r>
      <w:proofErr w:type="spellStart"/>
      <w:r w:rsidRPr="006A6577">
        <w:t>Colab</w:t>
      </w:r>
      <w:proofErr w:type="spellEnd"/>
      <w:r>
        <w:t>»</w:t>
      </w:r>
      <w:r>
        <w:t>?</w:t>
      </w:r>
      <w:r w:rsidRPr="006A6577">
        <w:t xml:space="preserve"> </w:t>
      </w:r>
      <w:r>
        <w:t>Если обобщенно, то это мощный инструмент, разработанный «</w:t>
      </w:r>
      <w:r>
        <w:rPr>
          <w:lang w:val="en-US"/>
        </w:rPr>
        <w:t>Google</w:t>
      </w:r>
      <w:r>
        <w:t xml:space="preserve">» для </w:t>
      </w:r>
      <w:r w:rsidRPr="006A6577">
        <w:t>образования и научных исследований в области машинного обучения</w:t>
      </w:r>
      <w:r>
        <w:t>. Сервис включает в себя платформу для написания кода, его тестирование и возможность сохранения в свой «</w:t>
      </w:r>
      <w:r>
        <w:rPr>
          <w:lang w:val="en-US"/>
        </w:rPr>
        <w:t>Google</w:t>
      </w:r>
      <w:r w:rsidRPr="006A6577">
        <w:t xml:space="preserve"> </w:t>
      </w:r>
      <w:r>
        <w:rPr>
          <w:lang w:val="en-US"/>
        </w:rPr>
        <w:t>Account</w:t>
      </w:r>
      <w:r>
        <w:t>».</w:t>
      </w:r>
    </w:p>
    <w:p w14:paraId="302C7576" w14:textId="110ED047" w:rsidR="006A6577" w:rsidRDefault="006A6577" w:rsidP="006A6577">
      <w:pPr>
        <w:pStyle w:val="affd"/>
      </w:pPr>
      <w:r>
        <w:t>А если</w:t>
      </w:r>
      <w:r w:rsidR="00EB52F1">
        <w:t xml:space="preserve"> взять из этого сервиса именно то, что нас интересует, и посмотреть, как это реализовано в данной платформе? Тогда можем заметить, что сам код пользователь </w:t>
      </w:r>
      <w:r w:rsidR="00EB52F1">
        <w:t>«</w:t>
      </w:r>
      <w:r w:rsidR="00EB52F1" w:rsidRPr="006A6577">
        <w:t xml:space="preserve">Google </w:t>
      </w:r>
      <w:proofErr w:type="spellStart"/>
      <w:r w:rsidR="00EB52F1" w:rsidRPr="006A6577">
        <w:t>Colab</w:t>
      </w:r>
      <w:proofErr w:type="spellEnd"/>
      <w:r w:rsidR="00EB52F1">
        <w:t>»</w:t>
      </w:r>
      <w:r w:rsidR="00EB52F1">
        <w:t xml:space="preserve"> пишет в обычных блоках. То есть нет ничего особо сложного, ведь код – это просто набор символов.</w:t>
      </w:r>
    </w:p>
    <w:p w14:paraId="0058FE33" w14:textId="65B0A828" w:rsidR="00EB52F1" w:rsidRDefault="00EB52F1" w:rsidP="006A6577">
      <w:pPr>
        <w:pStyle w:val="affd"/>
      </w:pPr>
      <w:bookmarkStart w:id="28" w:name="_Hlk186073785"/>
      <w:r>
        <w:t xml:space="preserve">И если не касаться самой отладки кода, то тогда можем сделать вывод, что наша </w:t>
      </w:r>
      <w:r>
        <w:rPr>
          <w:lang w:val="en-US"/>
        </w:rPr>
        <w:t>IDE</w:t>
      </w:r>
      <w:r>
        <w:t>, по сути – блокнот, с различными функциональными и визуальными элементами.</w:t>
      </w:r>
      <w:bookmarkEnd w:id="28"/>
    </w:p>
    <w:p w14:paraId="452FE4F1" w14:textId="596EC64B" w:rsidR="007E49EA" w:rsidRDefault="007E49EA" w:rsidP="006A6577">
      <w:pPr>
        <w:pStyle w:val="affd"/>
      </w:pPr>
    </w:p>
    <w:p w14:paraId="09BA15CC" w14:textId="42E2F1D3" w:rsidR="007E49EA" w:rsidRDefault="007E49EA" w:rsidP="006A6577">
      <w:pPr>
        <w:pStyle w:val="affd"/>
      </w:pPr>
    </w:p>
    <w:p w14:paraId="176406C5" w14:textId="7364623E" w:rsidR="007E49EA" w:rsidRDefault="007E49EA" w:rsidP="006A6577">
      <w:pPr>
        <w:pStyle w:val="affd"/>
      </w:pPr>
    </w:p>
    <w:p w14:paraId="6D19EAF1" w14:textId="16571AA9" w:rsidR="007E49EA" w:rsidRDefault="007E49EA" w:rsidP="006A6577">
      <w:pPr>
        <w:pStyle w:val="affd"/>
      </w:pPr>
    </w:p>
    <w:p w14:paraId="26A689A8" w14:textId="5DFBB7B7" w:rsidR="007E49EA" w:rsidRDefault="007E49EA" w:rsidP="006A6577">
      <w:pPr>
        <w:pStyle w:val="affd"/>
      </w:pPr>
    </w:p>
    <w:p w14:paraId="55C7EF43" w14:textId="19EB72B0" w:rsidR="00EB52F1" w:rsidRDefault="00EB52F1" w:rsidP="00EB52F1">
      <w:pPr>
        <w:pStyle w:val="110"/>
        <w:rPr>
          <w:lang w:val="en-US"/>
        </w:rPr>
      </w:pPr>
      <w:bookmarkStart w:id="29" w:name="_Toc186075059"/>
      <w:bookmarkStart w:id="30" w:name="_Toc186075475"/>
      <w:bookmarkStart w:id="31" w:name="_Toc186075676"/>
      <w:r>
        <w:lastRenderedPageBreak/>
        <w:t xml:space="preserve">Разработка </w:t>
      </w:r>
      <w:r>
        <w:rPr>
          <w:lang w:val="en-US"/>
        </w:rPr>
        <w:t>web-IDE</w:t>
      </w:r>
      <w:bookmarkEnd w:id="29"/>
      <w:bookmarkEnd w:id="30"/>
      <w:bookmarkEnd w:id="31"/>
    </w:p>
    <w:p w14:paraId="789B959D" w14:textId="08EBFDCF" w:rsidR="007E49EA" w:rsidRDefault="007E49EA" w:rsidP="007E49EA">
      <w:pPr>
        <w:pStyle w:val="affd"/>
        <w:rPr>
          <w:lang w:val="en-US"/>
        </w:rPr>
      </w:pPr>
      <w:r>
        <w:t xml:space="preserve">После создания примерного графического макета на основе проанализированных существующих </w:t>
      </w:r>
      <w:r>
        <w:rPr>
          <w:lang w:val="en-US"/>
        </w:rPr>
        <w:t>IDE</w:t>
      </w:r>
      <w:r>
        <w:t xml:space="preserve">, как в виде программ, так и в виде </w:t>
      </w:r>
      <w:r>
        <w:rPr>
          <w:lang w:val="en-US"/>
        </w:rPr>
        <w:t>web</w:t>
      </w:r>
      <w:r w:rsidRPr="007E49EA">
        <w:t>-</w:t>
      </w:r>
      <w:r>
        <w:t xml:space="preserve">страниц/платформ, началось написание своей </w:t>
      </w:r>
      <w:r>
        <w:rPr>
          <w:lang w:val="en-US"/>
        </w:rPr>
        <w:t>web</w:t>
      </w:r>
      <w:r w:rsidRPr="007E49EA">
        <w:t>-</w:t>
      </w:r>
      <w:r>
        <w:rPr>
          <w:lang w:val="en-US"/>
        </w:rPr>
        <w:t>IDE</w:t>
      </w:r>
      <w:r>
        <w:t>.</w:t>
      </w:r>
    </w:p>
    <w:p w14:paraId="6074947C" w14:textId="1B367C81" w:rsidR="007E49EA" w:rsidRDefault="007E49EA" w:rsidP="007E49EA">
      <w:pPr>
        <w:pStyle w:val="affd"/>
      </w:pPr>
      <w:r>
        <w:t>Было решено изначально разместить только критически требующиеся компоненты. Все остальное добавлять далее, по ходу продвижения проекта.</w:t>
      </w:r>
    </w:p>
    <w:p w14:paraId="14530F66" w14:textId="7D338F87" w:rsidR="007E49EA" w:rsidRDefault="007E49EA" w:rsidP="007E49EA">
      <w:pPr>
        <w:pStyle w:val="affd"/>
      </w:pPr>
      <w:r>
        <w:t>Взяв исходные коды различных открытых площадок, был изучен принципиальный скелет страницы подобного типа.</w:t>
      </w:r>
    </w:p>
    <w:p w14:paraId="3E163045" w14:textId="3E38D5AE" w:rsidR="007E49EA" w:rsidRDefault="007E49EA" w:rsidP="007E49EA">
      <w:pPr>
        <w:pStyle w:val="affd"/>
      </w:pPr>
      <w:r>
        <w:t xml:space="preserve">Далее начался долгий процесс написания </w:t>
      </w:r>
      <w:r>
        <w:rPr>
          <w:lang w:val="en-US"/>
        </w:rPr>
        <w:t>web</w:t>
      </w:r>
      <w:r w:rsidRPr="007E49EA">
        <w:t>-</w:t>
      </w:r>
      <w:r>
        <w:rPr>
          <w:lang w:val="en-US"/>
        </w:rPr>
        <w:t>IDE</w:t>
      </w:r>
      <w:r>
        <w:t>.</w:t>
      </w:r>
    </w:p>
    <w:p w14:paraId="256A4B6E" w14:textId="5517772D" w:rsidR="007E49EA" w:rsidRDefault="007E49EA" w:rsidP="007E49EA">
      <w:pPr>
        <w:pStyle w:val="affd"/>
      </w:pPr>
      <w:r>
        <w:t>В ходе работы были встречены трудности, связанные с объемом существующих шаблонов. Суть в том, что если страницу действительно самому, то на это уйдет огромное количество времени. Чтобы ускорить процесс, используются различные шаблоны стилей, по типу «</w:t>
      </w:r>
      <w:proofErr w:type="spellStart"/>
      <w:r>
        <w:t>Bootstrap</w:t>
      </w:r>
      <w:proofErr w:type="spellEnd"/>
      <w:r>
        <w:t>»</w:t>
      </w:r>
      <w:r>
        <w:t xml:space="preserve"> — это фреймворк для создания сайтов и веб-приложений с открытым исходным кодом.</w:t>
      </w:r>
      <w:r>
        <w:t xml:space="preserve"> </w:t>
      </w:r>
      <w:r>
        <w:t>Он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  <w:r>
        <w:t xml:space="preserve"> </w:t>
      </w:r>
    </w:p>
    <w:p w14:paraId="0043D836" w14:textId="590BC8C1" w:rsidR="00C60D67" w:rsidRDefault="00C60D67" w:rsidP="007E49EA">
      <w:pPr>
        <w:pStyle w:val="affd"/>
      </w:pPr>
      <w:r>
        <w:t xml:space="preserve">Однако данный инструмент очень обширен, и, без опыта, разобраться, что требуется взять из него в данный момент – довольно сложно. </w:t>
      </w:r>
    </w:p>
    <w:p w14:paraId="342186D4" w14:textId="115A299C" w:rsidR="00C60D67" w:rsidRDefault="00C60D67" w:rsidP="007E49EA">
      <w:pPr>
        <w:pStyle w:val="affd"/>
      </w:pPr>
      <w:r>
        <w:t xml:space="preserve">Потому процесс и был столь длительным. Даже в настоящий момент, </w:t>
      </w:r>
      <w:r>
        <w:rPr>
          <w:lang w:val="en-US"/>
        </w:rPr>
        <w:t>web</w:t>
      </w:r>
      <w:r w:rsidRPr="00C60D67">
        <w:t>-</w:t>
      </w:r>
      <w:r>
        <w:rPr>
          <w:lang w:val="en-US"/>
        </w:rPr>
        <w:t>IDE</w:t>
      </w:r>
      <w:r w:rsidRPr="00C60D67">
        <w:t xml:space="preserve"> </w:t>
      </w:r>
      <w:r>
        <w:t>не соответствует лично моим ожиданиям. Потому в дальнейшем она будет подвержена доработке.</w:t>
      </w:r>
    </w:p>
    <w:p w14:paraId="4AFAF6D3" w14:textId="3C04BDB8" w:rsidR="00C60D67" w:rsidRDefault="00C60D67" w:rsidP="00C60D67">
      <w:pPr>
        <w:pStyle w:val="11"/>
        <w:rPr>
          <w:lang w:val="en-US"/>
        </w:rPr>
      </w:pPr>
      <w:bookmarkStart w:id="32" w:name="_Toc186075060"/>
      <w:bookmarkStart w:id="33" w:name="_Toc186075476"/>
      <w:bookmarkStart w:id="34" w:name="_Toc186075677"/>
      <w:r>
        <w:lastRenderedPageBreak/>
        <w:t xml:space="preserve">ИТОГИ НАПИСАНИЯ </w:t>
      </w:r>
      <w:r>
        <w:rPr>
          <w:lang w:val="en-US"/>
        </w:rPr>
        <w:t>WEB</w:t>
      </w:r>
      <w:r w:rsidRPr="00C60D67">
        <w:t>-</w:t>
      </w:r>
      <w:r>
        <w:rPr>
          <w:lang w:val="en-US"/>
        </w:rPr>
        <w:t>IDE</w:t>
      </w:r>
      <w:bookmarkEnd w:id="32"/>
      <w:bookmarkEnd w:id="33"/>
      <w:bookmarkEnd w:id="34"/>
    </w:p>
    <w:p w14:paraId="1CEF06ED" w14:textId="614448E7" w:rsidR="00C60D67" w:rsidRDefault="00C60D67" w:rsidP="00C60D67">
      <w:pPr>
        <w:pStyle w:val="affd"/>
      </w:pPr>
      <w:r>
        <w:t xml:space="preserve">По итогам выполнения работ, </w:t>
      </w:r>
      <w:r>
        <w:rPr>
          <w:lang w:val="en-US"/>
        </w:rPr>
        <w:t>web</w:t>
      </w:r>
      <w:r w:rsidRPr="00C60D67">
        <w:t>-</w:t>
      </w:r>
      <w:r>
        <w:rPr>
          <w:lang w:val="en-US"/>
        </w:rPr>
        <w:t>IDE</w:t>
      </w:r>
      <w:r w:rsidRPr="00C60D67">
        <w:t xml:space="preserve"> </w:t>
      </w:r>
      <w:r>
        <w:t xml:space="preserve">была написана. Она соответствует концепту </w:t>
      </w:r>
      <w:r>
        <w:rPr>
          <w:lang w:val="en-US"/>
        </w:rPr>
        <w:t>IDE</w:t>
      </w:r>
      <w:r w:rsidRPr="00C60D67">
        <w:t xml:space="preserve"> </w:t>
      </w:r>
      <w:r>
        <w:t>и, на данном этапе, вполне может считаться законченной.</w:t>
      </w:r>
    </w:p>
    <w:p w14:paraId="13ADB3EA" w14:textId="12D5DE35" w:rsidR="00C60D67" w:rsidRDefault="00C60D67" w:rsidP="00C60D67">
      <w:pPr>
        <w:pStyle w:val="affd"/>
      </w:pPr>
      <w:r>
        <w:t>Ее вид изображен ниже:</w:t>
      </w:r>
    </w:p>
    <w:p w14:paraId="31BA548C" w14:textId="5EE2AADC" w:rsidR="00C60D67" w:rsidRDefault="00C60D67" w:rsidP="00C60D67">
      <w:pPr>
        <w:pStyle w:val="ac"/>
      </w:pPr>
      <w:r w:rsidRPr="00C60D67">
        <w:drawing>
          <wp:inline distT="0" distB="0" distL="0" distR="0" wp14:anchorId="1D9B9130" wp14:editId="2502EFD3">
            <wp:extent cx="5939790" cy="3307080"/>
            <wp:effectExtent l="19050" t="19050" r="22860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70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1AE36" w14:textId="109E898A" w:rsidR="00C60D67" w:rsidRPr="00C60D67" w:rsidRDefault="00C60D67" w:rsidP="00C60D67">
      <w:pPr>
        <w:pStyle w:val="ad"/>
      </w:pPr>
      <w:r w:rsidRPr="00B74143">
        <w:t>Рисун</w:t>
      </w:r>
      <w:r>
        <w:t>ок</w:t>
      </w:r>
      <w:r w:rsidRPr="00B74143">
        <w:t xml:space="preserve"> </w:t>
      </w:r>
      <w:r>
        <w:t xml:space="preserve">3.1 – Вид </w:t>
      </w:r>
      <w:r>
        <w:rPr>
          <w:lang w:val="en-US"/>
        </w:rPr>
        <w:t>web</w:t>
      </w:r>
      <w:r w:rsidRPr="00C60D67">
        <w:t>-</w:t>
      </w:r>
      <w:r>
        <w:rPr>
          <w:lang w:val="en-US"/>
        </w:rPr>
        <w:t>IDE</w:t>
      </w:r>
    </w:p>
    <w:p w14:paraId="697E9EA4" w14:textId="7795DA55" w:rsidR="00D823FE" w:rsidRDefault="00D823FE" w:rsidP="00130799">
      <w:pPr>
        <w:pStyle w:val="affb"/>
      </w:pPr>
      <w:bookmarkStart w:id="35" w:name="_Toc154012997"/>
      <w:bookmarkStart w:id="36" w:name="_Toc167917677"/>
      <w:bookmarkStart w:id="37" w:name="_Toc186075061"/>
      <w:bookmarkStart w:id="38" w:name="_Toc186075477"/>
      <w:bookmarkStart w:id="39" w:name="_Toc186075678"/>
      <w:r w:rsidRPr="004A0F47">
        <w:lastRenderedPageBreak/>
        <w:t>Заключение</w:t>
      </w:r>
      <w:bookmarkEnd w:id="35"/>
      <w:bookmarkEnd w:id="36"/>
      <w:bookmarkEnd w:id="37"/>
      <w:bookmarkEnd w:id="38"/>
      <w:bookmarkEnd w:id="39"/>
    </w:p>
    <w:p w14:paraId="11193B7C" w14:textId="77777777" w:rsidR="0052068C" w:rsidRDefault="0052068C" w:rsidP="00130799">
      <w:pPr>
        <w:pStyle w:val="affd"/>
      </w:pPr>
      <w:r>
        <w:t xml:space="preserve">На данном этапе проекта была отредактирована превью-страница платформы, а также создана базовая </w:t>
      </w:r>
      <w:r>
        <w:rPr>
          <w:lang w:val="en-US"/>
        </w:rPr>
        <w:t>web</w:t>
      </w:r>
      <w:r w:rsidRPr="0052068C">
        <w:t>-</w:t>
      </w:r>
      <w:r>
        <w:rPr>
          <w:lang w:val="en-US"/>
        </w:rPr>
        <w:t>IDE</w:t>
      </w:r>
      <w:r>
        <w:t xml:space="preserve">. В зависимости от потребностей </w:t>
      </w:r>
      <w:r>
        <w:rPr>
          <w:lang w:val="en-US"/>
        </w:rPr>
        <w:t>web</w:t>
      </w:r>
      <w:r w:rsidRPr="0052068C">
        <w:t>-</w:t>
      </w:r>
      <w:r>
        <w:rPr>
          <w:lang w:val="en-US"/>
        </w:rPr>
        <w:t>IDE</w:t>
      </w:r>
      <w:r>
        <w:t xml:space="preserve"> может быть как расширена по функционалу, так и изменена стилистически.</w:t>
      </w:r>
    </w:p>
    <w:p w14:paraId="422F7BBF" w14:textId="16E57F74" w:rsidR="0052068C" w:rsidRPr="0052068C" w:rsidRDefault="0052068C" w:rsidP="0052068C">
      <w:pPr>
        <w:pStyle w:val="affd"/>
      </w:pPr>
      <w:r>
        <w:t xml:space="preserve">В дальнейшем следует решить вопросы установки </w:t>
      </w:r>
      <w:r>
        <w:rPr>
          <w:lang w:val="en-US"/>
        </w:rPr>
        <w:t>web</w:t>
      </w:r>
      <w:r w:rsidRPr="0052068C">
        <w:t>-</w:t>
      </w:r>
      <w:r>
        <w:rPr>
          <w:lang w:val="en-US"/>
        </w:rPr>
        <w:t>IDE</w:t>
      </w:r>
      <w:r>
        <w:t xml:space="preserve"> на сервер и подключение к ней компиляторов. А также важным является продолжение расширений знаний о разработке </w:t>
      </w:r>
      <w:r>
        <w:rPr>
          <w:lang w:val="en-US"/>
        </w:rPr>
        <w:t>web</w:t>
      </w:r>
      <w:r w:rsidRPr="0052068C">
        <w:t>-</w:t>
      </w:r>
      <w:r>
        <w:t>платформ, так как на данный момент даже базовые вещи в плане разработки страницы занимают много времени.</w:t>
      </w:r>
    </w:p>
    <w:p w14:paraId="4AE5DBE6" w14:textId="77777777" w:rsidR="00130799" w:rsidRPr="00130799" w:rsidRDefault="00130799" w:rsidP="00130799"/>
    <w:p w14:paraId="393C1AD3" w14:textId="4AD15B5D" w:rsidR="00A078EC" w:rsidRDefault="00A078EC" w:rsidP="00A078EC">
      <w:pPr>
        <w:pStyle w:val="1"/>
        <w:numPr>
          <w:ilvl w:val="0"/>
          <w:numId w:val="0"/>
        </w:numPr>
      </w:pPr>
      <w:bookmarkStart w:id="40" w:name="_Toc154012998"/>
      <w:bookmarkStart w:id="41" w:name="_Toc167917678"/>
      <w:bookmarkStart w:id="42" w:name="_Toc186075062"/>
      <w:bookmarkStart w:id="43" w:name="_Toc186075478"/>
      <w:r>
        <w:lastRenderedPageBreak/>
        <w:t xml:space="preserve">Список </w:t>
      </w:r>
      <w:r w:rsidR="00EB4940">
        <w:t>используемых источников</w:t>
      </w:r>
      <w:bookmarkEnd w:id="40"/>
      <w:bookmarkEnd w:id="41"/>
      <w:bookmarkEnd w:id="42"/>
      <w:bookmarkEnd w:id="43"/>
    </w:p>
    <w:p w14:paraId="58801203" w14:textId="38A85265" w:rsidR="000B04F6" w:rsidRPr="00180BF1" w:rsidRDefault="00D612B2" w:rsidP="00FB496E">
      <w:pPr>
        <w:pStyle w:val="aff6"/>
        <w:numPr>
          <w:ilvl w:val="0"/>
          <w:numId w:val="2"/>
        </w:numPr>
        <w:ind w:left="0" w:firstLine="709"/>
      </w:pPr>
      <w:r>
        <w:t>BAUM AI</w:t>
      </w:r>
      <w:r w:rsidR="00180BF1">
        <w:t xml:space="preserve"> </w:t>
      </w:r>
      <w:r w:rsidR="00180BF1" w:rsidRPr="00180BF1">
        <w:t>[</w:t>
      </w:r>
      <w:r w:rsidR="00180BF1">
        <w:t>Электронный ресурс</w:t>
      </w:r>
      <w:r w:rsidR="00180BF1" w:rsidRPr="00180BF1">
        <w:t>]</w:t>
      </w:r>
      <w:r>
        <w:t xml:space="preserve"> сайт </w:t>
      </w:r>
      <w:proofErr w:type="spellStart"/>
      <w:r>
        <w:rPr>
          <w:lang w:val="en-US"/>
        </w:rPr>
        <w:t>timeweb</w:t>
      </w:r>
      <w:proofErr w:type="spellEnd"/>
      <w:r>
        <w:t>.</w:t>
      </w:r>
      <w:r w:rsidR="00180BF1">
        <w:t xml:space="preserve"> </w:t>
      </w:r>
      <w:r w:rsidR="00EF10D5" w:rsidRPr="00EF10D5">
        <w:rPr>
          <w:lang w:val="en-US"/>
        </w:rPr>
        <w:t>URL</w:t>
      </w:r>
      <w:r w:rsidR="00EF10D5" w:rsidRPr="00EF10D5">
        <w:t xml:space="preserve">: </w:t>
      </w:r>
      <w:hyperlink r:id="rId13">
        <w:r>
          <w:t>https://www.tadviser.ru/index.php/</w:t>
        </w:r>
      </w:hyperlink>
      <w:r w:rsidR="00EF10D5" w:rsidRPr="00EF10D5">
        <w:rPr>
          <w:lang w:eastAsia="ru-RU"/>
        </w:rPr>
        <w:t xml:space="preserve"> </w:t>
      </w:r>
      <w:r w:rsidR="00180BF1" w:rsidRPr="00EF10D5">
        <w:t>(</w:t>
      </w:r>
      <w:r w:rsidR="00180BF1">
        <w:rPr>
          <w:szCs w:val="28"/>
          <w:lang w:eastAsia="ru-RU"/>
        </w:rPr>
        <w:t xml:space="preserve">дата обращения </w:t>
      </w:r>
      <w:r w:rsidR="0052068C" w:rsidRPr="0052068C">
        <w:rPr>
          <w:szCs w:val="28"/>
          <w:lang w:eastAsia="ru-RU"/>
        </w:rPr>
        <w:t>20</w:t>
      </w:r>
      <w:r w:rsidR="00180BF1">
        <w:rPr>
          <w:szCs w:val="28"/>
          <w:lang w:eastAsia="ru-RU"/>
        </w:rPr>
        <w:t>.</w:t>
      </w:r>
      <w:r w:rsidR="0052068C" w:rsidRPr="0052068C">
        <w:rPr>
          <w:szCs w:val="28"/>
          <w:lang w:eastAsia="ru-RU"/>
        </w:rPr>
        <w:t>09</w:t>
      </w:r>
      <w:r w:rsidR="00180BF1">
        <w:rPr>
          <w:szCs w:val="28"/>
          <w:lang w:eastAsia="ru-RU"/>
        </w:rPr>
        <w:t>.202</w:t>
      </w:r>
      <w:r>
        <w:rPr>
          <w:szCs w:val="28"/>
          <w:lang w:eastAsia="ru-RU"/>
        </w:rPr>
        <w:t>4</w:t>
      </w:r>
      <w:r w:rsidR="00180BF1">
        <w:rPr>
          <w:szCs w:val="28"/>
          <w:lang w:eastAsia="ru-RU"/>
        </w:rPr>
        <w:t>)</w:t>
      </w:r>
      <w:r w:rsidR="00863F94">
        <w:rPr>
          <w:szCs w:val="28"/>
          <w:lang w:eastAsia="ru-RU"/>
        </w:rPr>
        <w:t>.</w:t>
      </w:r>
    </w:p>
    <w:p w14:paraId="0FB570A3" w14:textId="43AA21DC" w:rsidR="00FA1FD6" w:rsidRPr="00F22484" w:rsidRDefault="00D612B2" w:rsidP="00FB496E">
      <w:pPr>
        <w:pStyle w:val="aff6"/>
        <w:numPr>
          <w:ilvl w:val="0"/>
          <w:numId w:val="2"/>
        </w:numPr>
        <w:ind w:left="0" w:firstLine="709"/>
        <w:rPr>
          <w:rStyle w:val="aff0"/>
          <w:color w:val="auto"/>
          <w:u w:val="none"/>
        </w:rPr>
      </w:pPr>
      <w:proofErr w:type="spellStart"/>
      <w:r>
        <w:t>Yandex</w:t>
      </w:r>
      <w:proofErr w:type="spellEnd"/>
      <w:r>
        <w:t xml:space="preserve"> </w:t>
      </w:r>
      <w:proofErr w:type="spellStart"/>
      <w:r>
        <w:t>DataSphere</w:t>
      </w:r>
      <w:proofErr w:type="spellEnd"/>
      <w:r w:rsidR="00EF10D5" w:rsidRPr="00180BF1">
        <w:t xml:space="preserve"> </w:t>
      </w:r>
      <w:r w:rsidR="00180BF1" w:rsidRPr="00180BF1">
        <w:t>[</w:t>
      </w:r>
      <w:r w:rsidR="00180BF1">
        <w:t>Электронный ресурс</w:t>
      </w:r>
      <w:r w:rsidR="00180BF1" w:rsidRPr="00180BF1">
        <w:t xml:space="preserve">] </w:t>
      </w:r>
      <w:r>
        <w:t xml:space="preserve">сайт </w:t>
      </w:r>
      <w:r>
        <w:rPr>
          <w:lang w:val="en-US"/>
        </w:rPr>
        <w:t>Yandex</w:t>
      </w:r>
      <w:r w:rsidRPr="00D612B2">
        <w:t xml:space="preserve"> </w:t>
      </w:r>
      <w:r>
        <w:rPr>
          <w:lang w:val="en-US"/>
        </w:rPr>
        <w:t>cloud</w:t>
      </w:r>
      <w:r>
        <w:t>.</w:t>
      </w:r>
      <w:r w:rsidR="00180BF1">
        <w:t xml:space="preserve"> </w:t>
      </w:r>
      <w:r w:rsidR="00EF10D5" w:rsidRPr="00EF10D5">
        <w:rPr>
          <w:lang w:val="en-US"/>
        </w:rPr>
        <w:t>URL</w:t>
      </w:r>
      <w:r w:rsidR="00EF10D5" w:rsidRPr="00EF10D5">
        <w:t xml:space="preserve">: </w:t>
      </w:r>
      <w:proofErr w:type="spellStart"/>
      <w:r>
        <w:t>Yandex</w:t>
      </w:r>
      <w:proofErr w:type="spellEnd"/>
      <w:r>
        <w:t xml:space="preserve"> </w:t>
      </w:r>
      <w:proofErr w:type="spellStart"/>
      <w:r>
        <w:t>DataSphere</w:t>
      </w:r>
      <w:proofErr w:type="spellEnd"/>
      <w:r>
        <w:t xml:space="preserve"> </w:t>
      </w:r>
      <w:r w:rsidR="0052068C" w:rsidRPr="00EF10D5">
        <w:t>(</w:t>
      </w:r>
      <w:r w:rsidR="0052068C">
        <w:rPr>
          <w:szCs w:val="28"/>
          <w:lang w:eastAsia="ru-RU"/>
        </w:rPr>
        <w:t xml:space="preserve">дата обращения </w:t>
      </w:r>
      <w:r w:rsidR="0052068C" w:rsidRPr="0052068C">
        <w:rPr>
          <w:szCs w:val="28"/>
          <w:lang w:eastAsia="ru-RU"/>
        </w:rPr>
        <w:t>20</w:t>
      </w:r>
      <w:r w:rsidR="0052068C">
        <w:rPr>
          <w:szCs w:val="28"/>
          <w:lang w:eastAsia="ru-RU"/>
        </w:rPr>
        <w:t>.</w:t>
      </w:r>
      <w:r w:rsidR="0052068C" w:rsidRPr="0052068C">
        <w:rPr>
          <w:szCs w:val="28"/>
          <w:lang w:eastAsia="ru-RU"/>
        </w:rPr>
        <w:t>09</w:t>
      </w:r>
      <w:r w:rsidR="0052068C">
        <w:rPr>
          <w:szCs w:val="28"/>
          <w:lang w:eastAsia="ru-RU"/>
        </w:rPr>
        <w:t>.2024).</w:t>
      </w:r>
    </w:p>
    <w:p w14:paraId="7CE2F733" w14:textId="7998A472" w:rsidR="00EF10D5" w:rsidRPr="00C37493" w:rsidRDefault="006767B1" w:rsidP="00FB496E">
      <w:pPr>
        <w:pStyle w:val="aff6"/>
        <w:numPr>
          <w:ilvl w:val="0"/>
          <w:numId w:val="2"/>
        </w:numPr>
        <w:ind w:left="0" w:firstLine="709"/>
      </w:pPr>
      <w:r w:rsidRPr="006767B1">
        <w:rPr>
          <w:lang w:val="en-US"/>
        </w:rPr>
        <w:t xml:space="preserve">Amazon Machine Learning </w:t>
      </w:r>
      <w:r w:rsidR="00F22484" w:rsidRPr="006767B1">
        <w:rPr>
          <w:rStyle w:val="aff0"/>
          <w:color w:val="auto"/>
          <w:szCs w:val="28"/>
          <w:u w:val="none"/>
          <w:lang w:val="en-US" w:eastAsia="ru-RU"/>
        </w:rPr>
        <w:t>[</w:t>
      </w:r>
      <w:r w:rsidR="00F22484">
        <w:rPr>
          <w:rStyle w:val="aff0"/>
          <w:color w:val="auto"/>
          <w:szCs w:val="28"/>
          <w:u w:val="none"/>
          <w:lang w:eastAsia="ru-RU"/>
        </w:rPr>
        <w:t>Электронный</w:t>
      </w:r>
      <w:r w:rsidR="00F22484" w:rsidRPr="006767B1">
        <w:rPr>
          <w:rStyle w:val="aff0"/>
          <w:color w:val="auto"/>
          <w:szCs w:val="28"/>
          <w:u w:val="none"/>
          <w:lang w:val="en-US" w:eastAsia="ru-RU"/>
        </w:rPr>
        <w:t xml:space="preserve"> </w:t>
      </w:r>
      <w:r w:rsidR="00F22484">
        <w:rPr>
          <w:rStyle w:val="aff0"/>
          <w:color w:val="auto"/>
          <w:szCs w:val="28"/>
          <w:u w:val="none"/>
          <w:lang w:eastAsia="ru-RU"/>
        </w:rPr>
        <w:t>ресурс</w:t>
      </w:r>
      <w:r w:rsidR="00F22484" w:rsidRPr="006767B1">
        <w:rPr>
          <w:rStyle w:val="aff0"/>
          <w:color w:val="auto"/>
          <w:szCs w:val="28"/>
          <w:u w:val="none"/>
          <w:lang w:val="en-US" w:eastAsia="ru-RU"/>
        </w:rPr>
        <w:t xml:space="preserve">] </w:t>
      </w:r>
      <w:r>
        <w:rPr>
          <w:rStyle w:val="aff0"/>
          <w:color w:val="auto"/>
          <w:szCs w:val="28"/>
          <w:u w:val="none"/>
          <w:lang w:eastAsia="ru-RU"/>
        </w:rPr>
        <w:t>сайт</w:t>
      </w:r>
      <w:r w:rsidRPr="006767B1">
        <w:rPr>
          <w:rStyle w:val="aff0"/>
          <w:color w:val="auto"/>
          <w:szCs w:val="28"/>
          <w:u w:val="none"/>
          <w:lang w:val="en-US" w:eastAsia="ru-RU"/>
        </w:rPr>
        <w:t xml:space="preserve"> </w:t>
      </w:r>
      <w:r>
        <w:rPr>
          <w:rStyle w:val="aff0"/>
          <w:color w:val="auto"/>
          <w:szCs w:val="28"/>
          <w:u w:val="none"/>
          <w:lang w:val="en-US" w:eastAsia="ru-RU"/>
        </w:rPr>
        <w:t>Machin</w:t>
      </w:r>
      <w:r w:rsidRPr="006767B1">
        <w:rPr>
          <w:rStyle w:val="aff0"/>
          <w:color w:val="auto"/>
          <w:szCs w:val="28"/>
          <w:u w:val="none"/>
          <w:lang w:val="en-US" w:eastAsia="ru-RU"/>
        </w:rPr>
        <w:t xml:space="preserve"> </w:t>
      </w:r>
      <w:r>
        <w:rPr>
          <w:rStyle w:val="aff0"/>
          <w:color w:val="auto"/>
          <w:szCs w:val="28"/>
          <w:u w:val="none"/>
          <w:lang w:val="en-US" w:eastAsia="ru-RU"/>
        </w:rPr>
        <w:t>Lean</w:t>
      </w:r>
      <w:r w:rsidRPr="006767B1">
        <w:rPr>
          <w:rStyle w:val="aff0"/>
          <w:color w:val="auto"/>
          <w:szCs w:val="28"/>
          <w:u w:val="none"/>
          <w:lang w:val="en-US" w:eastAsia="ru-RU"/>
        </w:rPr>
        <w:t xml:space="preserve">. </w:t>
      </w:r>
      <w:r>
        <w:rPr>
          <w:rStyle w:val="aff0"/>
          <w:color w:val="auto"/>
          <w:szCs w:val="28"/>
          <w:u w:val="none"/>
          <w:lang w:val="en-US" w:eastAsia="ru-RU"/>
        </w:rPr>
        <w:t>URL</w:t>
      </w:r>
      <w:r w:rsidR="00F22484">
        <w:rPr>
          <w:rStyle w:val="aff0"/>
          <w:color w:val="auto"/>
          <w:szCs w:val="28"/>
          <w:u w:val="none"/>
          <w:lang w:eastAsia="ru-RU"/>
        </w:rPr>
        <w:t xml:space="preserve">: </w:t>
      </w:r>
      <w:hyperlink r:id="rId14">
        <w:r>
          <w:t>https://aws.amazon.com/machine-learning/</w:t>
        </w:r>
      </w:hyperlink>
      <w:r w:rsidRPr="00EF10D5">
        <w:t xml:space="preserve"> </w:t>
      </w:r>
      <w:r w:rsidR="0052068C" w:rsidRPr="00EF10D5">
        <w:t>(</w:t>
      </w:r>
      <w:r w:rsidR="0052068C">
        <w:rPr>
          <w:szCs w:val="28"/>
          <w:lang w:eastAsia="ru-RU"/>
        </w:rPr>
        <w:t xml:space="preserve">дата обращения </w:t>
      </w:r>
      <w:r w:rsidR="0052068C" w:rsidRPr="0052068C">
        <w:rPr>
          <w:szCs w:val="28"/>
          <w:lang w:eastAsia="ru-RU"/>
        </w:rPr>
        <w:t>20</w:t>
      </w:r>
      <w:r w:rsidR="0052068C">
        <w:rPr>
          <w:szCs w:val="28"/>
          <w:lang w:eastAsia="ru-RU"/>
        </w:rPr>
        <w:t>.</w:t>
      </w:r>
      <w:r w:rsidR="0052068C" w:rsidRPr="0052068C">
        <w:rPr>
          <w:szCs w:val="28"/>
          <w:lang w:eastAsia="ru-RU"/>
        </w:rPr>
        <w:t>09</w:t>
      </w:r>
      <w:r w:rsidR="0052068C">
        <w:rPr>
          <w:szCs w:val="28"/>
          <w:lang w:eastAsia="ru-RU"/>
        </w:rPr>
        <w:t>.2024).</w:t>
      </w:r>
    </w:p>
    <w:p w14:paraId="18E0FCC3" w14:textId="46903884" w:rsidR="00EF10D5" w:rsidRDefault="00F83405" w:rsidP="00FB496E">
      <w:pPr>
        <w:pStyle w:val="aff6"/>
        <w:numPr>
          <w:ilvl w:val="0"/>
          <w:numId w:val="2"/>
        </w:numPr>
        <w:ind w:left="0" w:firstLine="709"/>
      </w:pPr>
      <w:r>
        <w:rPr>
          <w:rStyle w:val="aff0"/>
          <w:color w:val="auto"/>
          <w:szCs w:val="28"/>
          <w:u w:val="none"/>
          <w:lang w:eastAsia="ru-RU"/>
        </w:rPr>
        <w:t xml:space="preserve">Платформа </w:t>
      </w:r>
      <w:r>
        <w:rPr>
          <w:rStyle w:val="aff0"/>
          <w:color w:val="auto"/>
          <w:szCs w:val="28"/>
          <w:u w:val="none"/>
          <w:lang w:val="en-US" w:eastAsia="ru-RU"/>
        </w:rPr>
        <w:t>Google</w:t>
      </w:r>
      <w:r w:rsidRPr="00F83405">
        <w:rPr>
          <w:rStyle w:val="aff0"/>
          <w:color w:val="auto"/>
          <w:szCs w:val="28"/>
          <w:u w:val="none"/>
          <w:lang w:eastAsia="ru-RU"/>
        </w:rPr>
        <w:t xml:space="preserve"> </w:t>
      </w:r>
      <w:r>
        <w:rPr>
          <w:rStyle w:val="aff0"/>
          <w:color w:val="auto"/>
          <w:szCs w:val="28"/>
          <w:u w:val="none"/>
          <w:lang w:val="en-US" w:eastAsia="ru-RU"/>
        </w:rPr>
        <w:t>Collab</w:t>
      </w:r>
      <w:r w:rsidRPr="00F83405">
        <w:rPr>
          <w:rStyle w:val="aff0"/>
          <w:color w:val="auto"/>
          <w:szCs w:val="28"/>
          <w:u w:val="none"/>
          <w:lang w:eastAsia="ru-RU"/>
        </w:rPr>
        <w:t xml:space="preserve"> </w:t>
      </w:r>
      <w:r w:rsidR="00EF10D5" w:rsidRPr="00F22484">
        <w:rPr>
          <w:rStyle w:val="aff0"/>
          <w:color w:val="auto"/>
          <w:szCs w:val="28"/>
          <w:u w:val="none"/>
          <w:lang w:eastAsia="ru-RU"/>
        </w:rPr>
        <w:t>[</w:t>
      </w:r>
      <w:r w:rsidR="00EF10D5">
        <w:rPr>
          <w:rStyle w:val="aff0"/>
          <w:color w:val="auto"/>
          <w:szCs w:val="28"/>
          <w:u w:val="none"/>
          <w:lang w:eastAsia="ru-RU"/>
        </w:rPr>
        <w:t>Электронный ресурс</w:t>
      </w:r>
      <w:r w:rsidR="00EF10D5" w:rsidRPr="00F22484">
        <w:rPr>
          <w:rStyle w:val="aff0"/>
          <w:color w:val="auto"/>
          <w:szCs w:val="28"/>
          <w:u w:val="none"/>
          <w:lang w:eastAsia="ru-RU"/>
        </w:rPr>
        <w:t>]</w:t>
      </w:r>
      <w:r w:rsidR="00EF10D5">
        <w:rPr>
          <w:rStyle w:val="aff0"/>
          <w:color w:val="auto"/>
          <w:szCs w:val="28"/>
          <w:u w:val="none"/>
          <w:lang w:eastAsia="ru-RU"/>
        </w:rPr>
        <w:t xml:space="preserve"> </w:t>
      </w:r>
      <w:r w:rsidR="00B069B7">
        <w:rPr>
          <w:rStyle w:val="aff0"/>
          <w:color w:val="auto"/>
          <w:szCs w:val="28"/>
          <w:u w:val="none"/>
          <w:lang w:eastAsia="ru-RU"/>
        </w:rPr>
        <w:t xml:space="preserve">сайт </w:t>
      </w:r>
      <w:r>
        <w:rPr>
          <w:rStyle w:val="aff0"/>
          <w:color w:val="auto"/>
          <w:szCs w:val="28"/>
          <w:u w:val="none"/>
          <w:lang w:val="en-US" w:eastAsia="ru-RU"/>
        </w:rPr>
        <w:t>Google</w:t>
      </w:r>
      <w:r w:rsidRPr="00F83405">
        <w:rPr>
          <w:rStyle w:val="aff0"/>
          <w:color w:val="auto"/>
          <w:szCs w:val="28"/>
          <w:u w:val="none"/>
          <w:lang w:eastAsia="ru-RU"/>
        </w:rPr>
        <w:t xml:space="preserve"> </w:t>
      </w:r>
      <w:r>
        <w:rPr>
          <w:rStyle w:val="aff0"/>
          <w:color w:val="auto"/>
          <w:szCs w:val="28"/>
          <w:u w:val="none"/>
          <w:lang w:val="en-US" w:eastAsia="ru-RU"/>
        </w:rPr>
        <w:t>Collab</w:t>
      </w:r>
      <w:r w:rsidR="00B069B7">
        <w:rPr>
          <w:rStyle w:val="aff0"/>
          <w:color w:val="auto"/>
          <w:szCs w:val="28"/>
          <w:u w:val="none"/>
          <w:lang w:eastAsia="ru-RU"/>
        </w:rPr>
        <w:t xml:space="preserve">. </w:t>
      </w:r>
      <w:r w:rsidR="00B069B7">
        <w:rPr>
          <w:rStyle w:val="aff0"/>
          <w:color w:val="auto"/>
          <w:szCs w:val="28"/>
          <w:u w:val="none"/>
          <w:lang w:val="en-US" w:eastAsia="ru-RU"/>
        </w:rPr>
        <w:t>UR</w:t>
      </w:r>
      <w:r w:rsidR="008E487F">
        <w:rPr>
          <w:rStyle w:val="aff0"/>
          <w:color w:val="auto"/>
          <w:szCs w:val="28"/>
          <w:u w:val="none"/>
          <w:lang w:val="en-US" w:eastAsia="ru-RU"/>
        </w:rPr>
        <w:t>L</w:t>
      </w:r>
      <w:r w:rsidR="00B069B7">
        <w:rPr>
          <w:rStyle w:val="aff0"/>
          <w:color w:val="auto"/>
          <w:szCs w:val="28"/>
          <w:u w:val="none"/>
          <w:lang w:eastAsia="ru-RU"/>
        </w:rPr>
        <w:t>:</w:t>
      </w:r>
      <w:r w:rsidRPr="00F83405">
        <w:rPr>
          <w:rStyle w:val="aff0"/>
          <w:color w:val="auto"/>
          <w:szCs w:val="28"/>
          <w:u w:val="none"/>
          <w:lang w:eastAsia="ru-RU"/>
        </w:rPr>
        <w:t xml:space="preserve"> </w:t>
      </w:r>
      <w:r w:rsidRPr="00F83405">
        <w:t>https://colab.research.google.com/#scrollTo=Wf5KrEb6vrkR</w:t>
      </w:r>
      <w:r w:rsidRPr="00F83405">
        <w:t xml:space="preserve"> </w:t>
      </w:r>
      <w:r w:rsidRPr="00EF10D5">
        <w:t>(</w:t>
      </w:r>
      <w:r>
        <w:rPr>
          <w:szCs w:val="28"/>
          <w:lang w:eastAsia="ru-RU"/>
        </w:rPr>
        <w:t xml:space="preserve">дата обращения </w:t>
      </w:r>
      <w:r w:rsidRPr="0052068C">
        <w:rPr>
          <w:szCs w:val="28"/>
          <w:lang w:eastAsia="ru-RU"/>
        </w:rPr>
        <w:t>2</w:t>
      </w:r>
      <w:r w:rsidR="00003B70">
        <w:rPr>
          <w:szCs w:val="28"/>
          <w:lang w:eastAsia="ru-RU"/>
        </w:rPr>
        <w:t>1</w:t>
      </w:r>
      <w:r>
        <w:rPr>
          <w:szCs w:val="28"/>
          <w:lang w:eastAsia="ru-RU"/>
        </w:rPr>
        <w:t>.</w:t>
      </w:r>
      <w:r w:rsidRPr="0052068C">
        <w:rPr>
          <w:szCs w:val="28"/>
          <w:lang w:eastAsia="ru-RU"/>
        </w:rPr>
        <w:t>09</w:t>
      </w:r>
      <w:r>
        <w:rPr>
          <w:szCs w:val="28"/>
          <w:lang w:eastAsia="ru-RU"/>
        </w:rPr>
        <w:t>.2024).</w:t>
      </w:r>
    </w:p>
    <w:p w14:paraId="6D80FDB7" w14:textId="5A17575B" w:rsidR="00775077" w:rsidRPr="00290313" w:rsidRDefault="00F83405" w:rsidP="00F83405">
      <w:pPr>
        <w:pStyle w:val="aff6"/>
        <w:numPr>
          <w:ilvl w:val="0"/>
          <w:numId w:val="2"/>
        </w:numPr>
        <w:ind w:left="0" w:firstLine="709"/>
      </w:pPr>
      <w:r w:rsidRPr="00F83405">
        <w:rPr>
          <w:lang w:val="en-US"/>
        </w:rPr>
        <w:t>Visual Studio Code</w:t>
      </w:r>
      <w:r w:rsidR="005F7547" w:rsidRPr="00F83405">
        <w:rPr>
          <w:lang w:val="en-US"/>
        </w:rPr>
        <w:t xml:space="preserve"> [</w:t>
      </w:r>
      <w:r w:rsidR="005F7547">
        <w:t>Электронный</w:t>
      </w:r>
      <w:r w:rsidR="005F7547" w:rsidRPr="00F83405">
        <w:rPr>
          <w:lang w:val="en-US"/>
        </w:rPr>
        <w:t xml:space="preserve"> </w:t>
      </w:r>
      <w:r w:rsidR="005F7547">
        <w:t>ресурс</w:t>
      </w:r>
      <w:r w:rsidR="005F7547" w:rsidRPr="00F83405">
        <w:rPr>
          <w:lang w:val="en-US"/>
        </w:rPr>
        <w:t xml:space="preserve">] </w:t>
      </w:r>
      <w:r w:rsidR="005F7547">
        <w:t>сайт</w:t>
      </w:r>
      <w:r w:rsidR="005F7547" w:rsidRPr="00F83405">
        <w:rPr>
          <w:lang w:val="en-US"/>
        </w:rPr>
        <w:t xml:space="preserve"> </w:t>
      </w:r>
      <w:r w:rsidRPr="00F83405">
        <w:rPr>
          <w:lang w:val="en-US"/>
        </w:rPr>
        <w:t>Visual Studio Code</w:t>
      </w:r>
      <w:r w:rsidR="005F7547" w:rsidRPr="00F83405">
        <w:rPr>
          <w:lang w:val="en-US"/>
        </w:rPr>
        <w:t xml:space="preserve">. </w:t>
      </w:r>
      <w:r w:rsidR="005F7547">
        <w:rPr>
          <w:lang w:val="en-US"/>
        </w:rPr>
        <w:t>URL</w:t>
      </w:r>
      <w:r w:rsidR="005F7547" w:rsidRPr="005F7547">
        <w:t xml:space="preserve">: </w:t>
      </w:r>
      <w:r w:rsidRPr="00F83405">
        <w:t>https://code.visualstudio.com/</w:t>
      </w:r>
      <w:r w:rsidRPr="00F83405">
        <w:t xml:space="preserve"> </w:t>
      </w:r>
      <w:r w:rsidRPr="00EF10D5">
        <w:t>(</w:t>
      </w:r>
      <w:r>
        <w:rPr>
          <w:szCs w:val="28"/>
          <w:lang w:eastAsia="ru-RU"/>
        </w:rPr>
        <w:t xml:space="preserve">дата обращения </w:t>
      </w:r>
      <w:r w:rsidRPr="0052068C">
        <w:rPr>
          <w:szCs w:val="28"/>
          <w:lang w:eastAsia="ru-RU"/>
        </w:rPr>
        <w:t>2</w:t>
      </w:r>
      <w:r w:rsidR="00003B70">
        <w:rPr>
          <w:szCs w:val="28"/>
          <w:lang w:eastAsia="ru-RU"/>
        </w:rPr>
        <w:t>1</w:t>
      </w:r>
      <w:r>
        <w:rPr>
          <w:szCs w:val="28"/>
          <w:lang w:eastAsia="ru-RU"/>
        </w:rPr>
        <w:t>.</w:t>
      </w:r>
      <w:r w:rsidRPr="0052068C">
        <w:rPr>
          <w:szCs w:val="28"/>
          <w:lang w:eastAsia="ru-RU"/>
        </w:rPr>
        <w:t>09</w:t>
      </w:r>
      <w:r>
        <w:rPr>
          <w:szCs w:val="28"/>
          <w:lang w:eastAsia="ru-RU"/>
        </w:rPr>
        <w:t>.2024).</w:t>
      </w:r>
      <w:bookmarkEnd w:id="5"/>
    </w:p>
    <w:sectPr w:rsidR="00775077" w:rsidRPr="00290313" w:rsidSect="00130799">
      <w:headerReference w:type="default" r:id="rId15"/>
      <w:footerReference w:type="default" r:id="rId16"/>
      <w:pgSz w:w="11906" w:h="16838" w:code="9"/>
      <w:pgMar w:top="1134" w:right="851" w:bottom="1134" w:left="1701" w:header="1134" w:footer="7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0D82C" w14:textId="77777777" w:rsidR="008D2AB8" w:rsidRDefault="008D2AB8" w:rsidP="009915FF">
      <w:pPr>
        <w:spacing w:after="0" w:line="240" w:lineRule="auto"/>
      </w:pPr>
      <w:r>
        <w:separator/>
      </w:r>
    </w:p>
  </w:endnote>
  <w:endnote w:type="continuationSeparator" w:id="0">
    <w:p w14:paraId="47276D52" w14:textId="77777777" w:rsidR="008D2AB8" w:rsidRDefault="008D2AB8" w:rsidP="00991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charset w:val="01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2009F" w14:textId="77777777" w:rsidR="00130799" w:rsidRPr="00130799" w:rsidRDefault="00130799" w:rsidP="0013079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rFonts w:cs="Times New Roman"/>
        <w:color w:val="000000"/>
        <w:szCs w:val="28"/>
      </w:rPr>
    </w:pPr>
    <w:r w:rsidRPr="00130799">
      <w:rPr>
        <w:rFonts w:cs="Times New Roman"/>
        <w:color w:val="000000"/>
        <w:szCs w:val="28"/>
      </w:rPr>
      <w:fldChar w:fldCharType="begin"/>
    </w:r>
    <w:r w:rsidRPr="00130799">
      <w:rPr>
        <w:rFonts w:cs="Times New Roman"/>
        <w:color w:val="000000"/>
        <w:szCs w:val="28"/>
      </w:rPr>
      <w:instrText>PAGE</w:instrText>
    </w:r>
    <w:r w:rsidRPr="00130799">
      <w:rPr>
        <w:rFonts w:cs="Times New Roman"/>
        <w:color w:val="000000"/>
        <w:szCs w:val="28"/>
      </w:rPr>
      <w:fldChar w:fldCharType="separate"/>
    </w:r>
    <w:r w:rsidRPr="00130799">
      <w:rPr>
        <w:rFonts w:cs="Times New Roman"/>
        <w:color w:val="000000"/>
        <w:szCs w:val="28"/>
      </w:rPr>
      <w:t>2</w:t>
    </w:r>
    <w:r w:rsidRPr="00130799">
      <w:rPr>
        <w:rFonts w:cs="Times New Roman"/>
        <w:color w:val="000000"/>
        <w:szCs w:val="28"/>
      </w:rPr>
      <w:fldChar w:fldCharType="end"/>
    </w:r>
  </w:p>
  <w:p w14:paraId="1B33D94C" w14:textId="77777777" w:rsidR="00130799" w:rsidRDefault="0013079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2FDD6" w14:textId="77777777" w:rsidR="008D2AB8" w:rsidRDefault="008D2AB8" w:rsidP="009915FF">
      <w:pPr>
        <w:spacing w:after="0" w:line="240" w:lineRule="auto"/>
      </w:pPr>
      <w:r>
        <w:separator/>
      </w:r>
    </w:p>
  </w:footnote>
  <w:footnote w:type="continuationSeparator" w:id="0">
    <w:p w14:paraId="0BD60887" w14:textId="77777777" w:rsidR="008D2AB8" w:rsidRDefault="008D2AB8" w:rsidP="00991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A2339" w14:textId="0739D12E" w:rsidR="00A211E0" w:rsidRPr="009915FF" w:rsidRDefault="00A211E0" w:rsidP="00FF3705">
    <w:pPr>
      <w:pStyle w:val="a6"/>
      <w:jc w:val="center"/>
      <w:rPr>
        <w:rFonts w:cs="Times New Roman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-2901"/>
        </w:tabs>
        <w:ind w:left="-2901" w:hanging="360"/>
      </w:pPr>
      <w:rPr>
        <w:sz w:val="28"/>
        <w:szCs w:val="28"/>
        <w:lang w:val="ru-RU"/>
      </w:rPr>
    </w:lvl>
    <w:lvl w:ilvl="1">
      <w:start w:val="1"/>
      <w:numFmt w:val="decimal"/>
      <w:lvlText w:val="%2."/>
      <w:lvlJc w:val="left"/>
      <w:pPr>
        <w:tabs>
          <w:tab w:val="num" w:pos="-2541"/>
        </w:tabs>
        <w:ind w:left="-2541" w:hanging="360"/>
      </w:pPr>
      <w:rPr>
        <w:sz w:val="28"/>
        <w:szCs w:val="28"/>
        <w:lang w:val="ru-RU"/>
      </w:rPr>
    </w:lvl>
    <w:lvl w:ilvl="2">
      <w:start w:val="1"/>
      <w:numFmt w:val="decimal"/>
      <w:lvlText w:val="%3."/>
      <w:lvlJc w:val="left"/>
      <w:pPr>
        <w:tabs>
          <w:tab w:val="num" w:pos="-2181"/>
        </w:tabs>
        <w:ind w:left="-2181" w:hanging="360"/>
      </w:pPr>
      <w:rPr>
        <w:sz w:val="28"/>
        <w:szCs w:val="28"/>
        <w:lang w:val="ru-RU"/>
      </w:rPr>
    </w:lvl>
    <w:lvl w:ilvl="3">
      <w:start w:val="1"/>
      <w:numFmt w:val="decimal"/>
      <w:lvlText w:val="%4."/>
      <w:lvlJc w:val="left"/>
      <w:pPr>
        <w:tabs>
          <w:tab w:val="num" w:pos="-1821"/>
        </w:tabs>
        <w:ind w:left="-1821" w:hanging="360"/>
      </w:pPr>
      <w:rPr>
        <w:sz w:val="28"/>
        <w:szCs w:val="28"/>
        <w:lang w:val="ru-RU"/>
      </w:rPr>
    </w:lvl>
    <w:lvl w:ilvl="4">
      <w:start w:val="1"/>
      <w:numFmt w:val="decimal"/>
      <w:lvlText w:val="%5."/>
      <w:lvlJc w:val="left"/>
      <w:pPr>
        <w:tabs>
          <w:tab w:val="num" w:pos="-1461"/>
        </w:tabs>
        <w:ind w:left="-1461" w:hanging="360"/>
      </w:pPr>
      <w:rPr>
        <w:sz w:val="28"/>
        <w:szCs w:val="28"/>
        <w:lang w:val="ru-RU"/>
      </w:rPr>
    </w:lvl>
    <w:lvl w:ilvl="5">
      <w:start w:val="1"/>
      <w:numFmt w:val="decimal"/>
      <w:lvlText w:val="%6."/>
      <w:lvlJc w:val="left"/>
      <w:pPr>
        <w:tabs>
          <w:tab w:val="num" w:pos="-1101"/>
        </w:tabs>
        <w:ind w:left="-1101" w:hanging="360"/>
      </w:pPr>
      <w:rPr>
        <w:sz w:val="28"/>
        <w:szCs w:val="28"/>
        <w:lang w:val="ru-RU"/>
      </w:rPr>
    </w:lvl>
    <w:lvl w:ilvl="6">
      <w:start w:val="1"/>
      <w:numFmt w:val="decimal"/>
      <w:lvlText w:val="%7."/>
      <w:lvlJc w:val="left"/>
      <w:pPr>
        <w:tabs>
          <w:tab w:val="num" w:pos="-741"/>
        </w:tabs>
        <w:ind w:left="-741" w:hanging="360"/>
      </w:pPr>
      <w:rPr>
        <w:sz w:val="28"/>
        <w:szCs w:val="28"/>
        <w:lang w:val="ru-RU"/>
      </w:rPr>
    </w:lvl>
    <w:lvl w:ilvl="7">
      <w:start w:val="1"/>
      <w:numFmt w:val="decimal"/>
      <w:lvlText w:val="%8."/>
      <w:lvlJc w:val="left"/>
      <w:pPr>
        <w:tabs>
          <w:tab w:val="num" w:pos="-381"/>
        </w:tabs>
        <w:ind w:left="-381" w:hanging="360"/>
      </w:pPr>
      <w:rPr>
        <w:sz w:val="28"/>
        <w:szCs w:val="28"/>
        <w:lang w:val="ru-RU"/>
      </w:rPr>
    </w:lvl>
    <w:lvl w:ilvl="8">
      <w:start w:val="1"/>
      <w:numFmt w:val="decimal"/>
      <w:lvlText w:val="%9."/>
      <w:lvlJc w:val="left"/>
      <w:pPr>
        <w:tabs>
          <w:tab w:val="num" w:pos="-21"/>
        </w:tabs>
        <w:ind w:left="-21" w:hanging="360"/>
      </w:pPr>
      <w:rPr>
        <w:sz w:val="28"/>
        <w:szCs w:val="28"/>
        <w:lang w:val="ru-RU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</w:abstractNum>
  <w:abstractNum w:abstractNumId="2" w15:restartNumberingAfterBreak="0">
    <w:nsid w:val="00B07DFE"/>
    <w:multiLevelType w:val="multilevel"/>
    <w:tmpl w:val="4CB40A48"/>
    <w:lvl w:ilvl="0">
      <w:start w:val="1"/>
      <w:numFmt w:val="decimal"/>
      <w:pStyle w:val="1"/>
      <w:suff w:val="space"/>
      <w:lvlText w:val="%1"/>
      <w:lvlJc w:val="center"/>
      <w:pPr>
        <w:ind w:left="4679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center"/>
      <w:pPr>
        <w:ind w:left="0" w:firstLine="0"/>
      </w:p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98F55E4"/>
    <w:multiLevelType w:val="hybridMultilevel"/>
    <w:tmpl w:val="B7468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C42C2"/>
    <w:multiLevelType w:val="hybridMultilevel"/>
    <w:tmpl w:val="B5E246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147E80"/>
    <w:multiLevelType w:val="hybridMultilevel"/>
    <w:tmpl w:val="79CCE9E4"/>
    <w:lvl w:ilvl="0" w:tplc="A20630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F183383"/>
    <w:multiLevelType w:val="hybridMultilevel"/>
    <w:tmpl w:val="F0F44C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0A4A17"/>
    <w:multiLevelType w:val="hybridMultilevel"/>
    <w:tmpl w:val="340C331C"/>
    <w:lvl w:ilvl="0" w:tplc="5A5252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5AD418B"/>
    <w:multiLevelType w:val="hybridMultilevel"/>
    <w:tmpl w:val="49EEAF9A"/>
    <w:lvl w:ilvl="0" w:tplc="79FE7D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6364A74"/>
    <w:multiLevelType w:val="hybridMultilevel"/>
    <w:tmpl w:val="DFFA1560"/>
    <w:lvl w:ilvl="0" w:tplc="78BAF4BA">
      <w:start w:val="1"/>
      <w:numFmt w:val="bullet"/>
      <w:pStyle w:val="a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6AF7731"/>
    <w:multiLevelType w:val="multilevel"/>
    <w:tmpl w:val="E8C42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1C1AD1"/>
    <w:multiLevelType w:val="hybridMultilevel"/>
    <w:tmpl w:val="9AD6A388"/>
    <w:lvl w:ilvl="0" w:tplc="4058BC1E">
      <w:start w:val="1"/>
      <w:numFmt w:val="decimal"/>
      <w:pStyle w:val="1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C4B239F"/>
    <w:multiLevelType w:val="hybridMultilevel"/>
    <w:tmpl w:val="6C3CC608"/>
    <w:lvl w:ilvl="0" w:tplc="A364E00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76A8840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533EEC2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6BBEE74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0AC8FDB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920C7D1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468CB9A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8F46D2D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13AE49B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13" w15:restartNumberingAfterBreak="0">
    <w:nsid w:val="1F98361F"/>
    <w:multiLevelType w:val="multilevel"/>
    <w:tmpl w:val="22AEE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7C61C8"/>
    <w:multiLevelType w:val="hybridMultilevel"/>
    <w:tmpl w:val="441C56F2"/>
    <w:lvl w:ilvl="0" w:tplc="004A76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FB14BA7"/>
    <w:multiLevelType w:val="hybridMultilevel"/>
    <w:tmpl w:val="154424FE"/>
    <w:lvl w:ilvl="0" w:tplc="88885FDC">
      <w:start w:val="1"/>
      <w:numFmt w:val="decimal"/>
      <w:pStyle w:val="a0"/>
      <w:lvlText w:val="%1"/>
      <w:lvlJc w:val="left"/>
      <w:pPr>
        <w:ind w:left="102" w:hanging="70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4ECBCA0">
      <w:numFmt w:val="bullet"/>
      <w:lvlText w:val="•"/>
      <w:lvlJc w:val="left"/>
      <w:pPr>
        <w:ind w:left="1060" w:hanging="707"/>
      </w:pPr>
      <w:rPr>
        <w:rFonts w:hint="default"/>
        <w:lang w:val="ru-RU" w:eastAsia="en-US" w:bidi="ar-SA"/>
      </w:rPr>
    </w:lvl>
    <w:lvl w:ilvl="2" w:tplc="D520D102">
      <w:numFmt w:val="bullet"/>
      <w:lvlText w:val="•"/>
      <w:lvlJc w:val="left"/>
      <w:pPr>
        <w:ind w:left="2021" w:hanging="707"/>
      </w:pPr>
      <w:rPr>
        <w:rFonts w:hint="default"/>
        <w:lang w:val="ru-RU" w:eastAsia="en-US" w:bidi="ar-SA"/>
      </w:rPr>
    </w:lvl>
    <w:lvl w:ilvl="3" w:tplc="E54C133E">
      <w:numFmt w:val="bullet"/>
      <w:lvlText w:val="•"/>
      <w:lvlJc w:val="left"/>
      <w:pPr>
        <w:ind w:left="2981" w:hanging="707"/>
      </w:pPr>
      <w:rPr>
        <w:rFonts w:hint="default"/>
        <w:lang w:val="ru-RU" w:eastAsia="en-US" w:bidi="ar-SA"/>
      </w:rPr>
    </w:lvl>
    <w:lvl w:ilvl="4" w:tplc="7454420E">
      <w:numFmt w:val="bullet"/>
      <w:lvlText w:val="•"/>
      <w:lvlJc w:val="left"/>
      <w:pPr>
        <w:ind w:left="3942" w:hanging="707"/>
      </w:pPr>
      <w:rPr>
        <w:rFonts w:hint="default"/>
        <w:lang w:val="ru-RU" w:eastAsia="en-US" w:bidi="ar-SA"/>
      </w:rPr>
    </w:lvl>
    <w:lvl w:ilvl="5" w:tplc="6128B878">
      <w:numFmt w:val="bullet"/>
      <w:lvlText w:val="•"/>
      <w:lvlJc w:val="left"/>
      <w:pPr>
        <w:ind w:left="4903" w:hanging="707"/>
      </w:pPr>
      <w:rPr>
        <w:rFonts w:hint="default"/>
        <w:lang w:val="ru-RU" w:eastAsia="en-US" w:bidi="ar-SA"/>
      </w:rPr>
    </w:lvl>
    <w:lvl w:ilvl="6" w:tplc="764CC038">
      <w:numFmt w:val="bullet"/>
      <w:lvlText w:val="•"/>
      <w:lvlJc w:val="left"/>
      <w:pPr>
        <w:ind w:left="5863" w:hanging="707"/>
      </w:pPr>
      <w:rPr>
        <w:rFonts w:hint="default"/>
        <w:lang w:val="ru-RU" w:eastAsia="en-US" w:bidi="ar-SA"/>
      </w:rPr>
    </w:lvl>
    <w:lvl w:ilvl="7" w:tplc="C770AF50">
      <w:numFmt w:val="bullet"/>
      <w:lvlText w:val="•"/>
      <w:lvlJc w:val="left"/>
      <w:pPr>
        <w:ind w:left="6824" w:hanging="707"/>
      </w:pPr>
      <w:rPr>
        <w:rFonts w:hint="default"/>
        <w:lang w:val="ru-RU" w:eastAsia="en-US" w:bidi="ar-SA"/>
      </w:rPr>
    </w:lvl>
    <w:lvl w:ilvl="8" w:tplc="23A039CA">
      <w:numFmt w:val="bullet"/>
      <w:lvlText w:val="•"/>
      <w:lvlJc w:val="left"/>
      <w:pPr>
        <w:ind w:left="7785" w:hanging="707"/>
      </w:pPr>
      <w:rPr>
        <w:rFonts w:hint="default"/>
        <w:lang w:val="ru-RU" w:eastAsia="en-US" w:bidi="ar-SA"/>
      </w:rPr>
    </w:lvl>
  </w:abstractNum>
  <w:abstractNum w:abstractNumId="16" w15:restartNumberingAfterBreak="0">
    <w:nsid w:val="30AE2FBB"/>
    <w:multiLevelType w:val="hybridMultilevel"/>
    <w:tmpl w:val="2A72DBBE"/>
    <w:lvl w:ilvl="0" w:tplc="4F1EBD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43A6274"/>
    <w:multiLevelType w:val="hybridMultilevel"/>
    <w:tmpl w:val="97866C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DC2C94"/>
    <w:multiLevelType w:val="hybridMultilevel"/>
    <w:tmpl w:val="47308386"/>
    <w:lvl w:ilvl="0" w:tplc="9F0C30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8100CA7"/>
    <w:multiLevelType w:val="hybridMultilevel"/>
    <w:tmpl w:val="2AC87E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0A2AC0"/>
    <w:multiLevelType w:val="multilevel"/>
    <w:tmpl w:val="61FA1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D6171B5"/>
    <w:multiLevelType w:val="multilevel"/>
    <w:tmpl w:val="DBAC0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567D22"/>
    <w:multiLevelType w:val="hybridMultilevel"/>
    <w:tmpl w:val="84624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714A3D"/>
    <w:multiLevelType w:val="hybridMultilevel"/>
    <w:tmpl w:val="84E01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6017FE"/>
    <w:multiLevelType w:val="hybridMultilevel"/>
    <w:tmpl w:val="EB5E13F2"/>
    <w:lvl w:ilvl="0" w:tplc="E13651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6781FC6"/>
    <w:multiLevelType w:val="hybridMultilevel"/>
    <w:tmpl w:val="DD40672A"/>
    <w:lvl w:ilvl="0" w:tplc="7F06A210">
      <w:start w:val="1"/>
      <w:numFmt w:val="decimal"/>
      <w:suff w:val="space"/>
      <w:lvlText w:val="%1."/>
      <w:lvlJc w:val="left"/>
      <w:pPr>
        <w:ind w:left="709" w:firstLine="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6" w15:restartNumberingAfterBreak="0">
    <w:nsid w:val="524B3B88"/>
    <w:multiLevelType w:val="hybridMultilevel"/>
    <w:tmpl w:val="211ED96A"/>
    <w:lvl w:ilvl="0" w:tplc="54FE0EB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D3C6CAC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D840CDB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8EA6165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7D687C3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C7A234D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F0105C9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63843AF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FBA2434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27" w15:restartNumberingAfterBreak="0">
    <w:nsid w:val="5A2B752F"/>
    <w:multiLevelType w:val="multilevel"/>
    <w:tmpl w:val="A246C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B42710"/>
    <w:multiLevelType w:val="hybridMultilevel"/>
    <w:tmpl w:val="88FA4D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6F5358"/>
    <w:multiLevelType w:val="hybridMultilevel"/>
    <w:tmpl w:val="A066F22C"/>
    <w:lvl w:ilvl="0" w:tplc="04190011">
      <w:start w:val="1"/>
      <w:numFmt w:val="decimal"/>
      <w:lvlText w:val="%1)"/>
      <w:lvlJc w:val="left"/>
      <w:pPr>
        <w:ind w:left="7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30" w15:restartNumberingAfterBreak="0">
    <w:nsid w:val="6BB3010B"/>
    <w:multiLevelType w:val="hybridMultilevel"/>
    <w:tmpl w:val="2F588E88"/>
    <w:lvl w:ilvl="0" w:tplc="E4C889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FF67C4C"/>
    <w:multiLevelType w:val="multilevel"/>
    <w:tmpl w:val="9460AC48"/>
    <w:lvl w:ilvl="0">
      <w:start w:val="1"/>
      <w:numFmt w:val="decimal"/>
      <w:pStyle w:val="1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110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704B33C1"/>
    <w:multiLevelType w:val="hybridMultilevel"/>
    <w:tmpl w:val="8398F1B6"/>
    <w:lvl w:ilvl="0" w:tplc="93C0B5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4BEC6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F4F7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40FC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3416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CE5B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E0FE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F544B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77C20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7E30393"/>
    <w:multiLevelType w:val="hybridMultilevel"/>
    <w:tmpl w:val="2A6A722A"/>
    <w:lvl w:ilvl="0" w:tplc="CACA41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F34506A"/>
    <w:multiLevelType w:val="hybridMultilevel"/>
    <w:tmpl w:val="1346D2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5"/>
  </w:num>
  <w:num w:numId="3">
    <w:abstractNumId w:val="6"/>
  </w:num>
  <w:num w:numId="4">
    <w:abstractNumId w:val="16"/>
  </w:num>
  <w:num w:numId="5">
    <w:abstractNumId w:val="33"/>
  </w:num>
  <w:num w:numId="6">
    <w:abstractNumId w:val="30"/>
  </w:num>
  <w:num w:numId="7">
    <w:abstractNumId w:val="24"/>
  </w:num>
  <w:num w:numId="8">
    <w:abstractNumId w:val="5"/>
  </w:num>
  <w:num w:numId="9">
    <w:abstractNumId w:val="34"/>
  </w:num>
  <w:num w:numId="10">
    <w:abstractNumId w:val="14"/>
  </w:num>
  <w:num w:numId="11">
    <w:abstractNumId w:val="10"/>
  </w:num>
  <w:num w:numId="12">
    <w:abstractNumId w:val="8"/>
  </w:num>
  <w:num w:numId="13">
    <w:abstractNumId w:val="20"/>
  </w:num>
  <w:num w:numId="14">
    <w:abstractNumId w:val="27"/>
  </w:num>
  <w:num w:numId="15">
    <w:abstractNumId w:val="21"/>
  </w:num>
  <w:num w:numId="16">
    <w:abstractNumId w:val="13"/>
  </w:num>
  <w:num w:numId="17">
    <w:abstractNumId w:val="18"/>
  </w:num>
  <w:num w:numId="18">
    <w:abstractNumId w:val="7"/>
  </w:num>
  <w:num w:numId="19">
    <w:abstractNumId w:val="12"/>
  </w:num>
  <w:num w:numId="20">
    <w:abstractNumId w:val="26"/>
  </w:num>
  <w:num w:numId="21">
    <w:abstractNumId w:val="32"/>
  </w:num>
  <w:num w:numId="22">
    <w:abstractNumId w:val="19"/>
  </w:num>
  <w:num w:numId="23">
    <w:abstractNumId w:val="22"/>
  </w:num>
  <w:num w:numId="24">
    <w:abstractNumId w:val="3"/>
  </w:num>
  <w:num w:numId="25">
    <w:abstractNumId w:val="28"/>
  </w:num>
  <w:num w:numId="26">
    <w:abstractNumId w:val="23"/>
  </w:num>
  <w:num w:numId="27">
    <w:abstractNumId w:val="29"/>
  </w:num>
  <w:num w:numId="28">
    <w:abstractNumId w:val="4"/>
  </w:num>
  <w:num w:numId="29">
    <w:abstractNumId w:val="17"/>
  </w:num>
  <w:num w:numId="30">
    <w:abstractNumId w:val="9"/>
  </w:num>
  <w:num w:numId="31">
    <w:abstractNumId w:val="31"/>
  </w:num>
  <w:num w:numId="32">
    <w:abstractNumId w:val="31"/>
  </w:num>
  <w:num w:numId="33">
    <w:abstractNumId w:val="31"/>
  </w:num>
  <w:num w:numId="34">
    <w:abstractNumId w:val="11"/>
  </w:num>
  <w:num w:numId="35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EA8"/>
    <w:rsid w:val="00000279"/>
    <w:rsid w:val="00003B70"/>
    <w:rsid w:val="000053A7"/>
    <w:rsid w:val="00014076"/>
    <w:rsid w:val="00016377"/>
    <w:rsid w:val="0001682C"/>
    <w:rsid w:val="00017198"/>
    <w:rsid w:val="000172CE"/>
    <w:rsid w:val="000202AE"/>
    <w:rsid w:val="00024E8F"/>
    <w:rsid w:val="00027C29"/>
    <w:rsid w:val="000325CA"/>
    <w:rsid w:val="00034E26"/>
    <w:rsid w:val="00036CDA"/>
    <w:rsid w:val="00040B4C"/>
    <w:rsid w:val="00043A51"/>
    <w:rsid w:val="00043F9A"/>
    <w:rsid w:val="000447DE"/>
    <w:rsid w:val="000449EE"/>
    <w:rsid w:val="000456FE"/>
    <w:rsid w:val="00052D12"/>
    <w:rsid w:val="000616D1"/>
    <w:rsid w:val="0006196F"/>
    <w:rsid w:val="000638E2"/>
    <w:rsid w:val="0007073C"/>
    <w:rsid w:val="00071BDA"/>
    <w:rsid w:val="00076032"/>
    <w:rsid w:val="000800EA"/>
    <w:rsid w:val="00080249"/>
    <w:rsid w:val="000810E7"/>
    <w:rsid w:val="0008167B"/>
    <w:rsid w:val="000822F1"/>
    <w:rsid w:val="0008366A"/>
    <w:rsid w:val="000863D7"/>
    <w:rsid w:val="000912D4"/>
    <w:rsid w:val="000946D6"/>
    <w:rsid w:val="00096A05"/>
    <w:rsid w:val="000A0D64"/>
    <w:rsid w:val="000A1BAC"/>
    <w:rsid w:val="000A2FA7"/>
    <w:rsid w:val="000A5355"/>
    <w:rsid w:val="000A5628"/>
    <w:rsid w:val="000B04F6"/>
    <w:rsid w:val="000B077D"/>
    <w:rsid w:val="000B205E"/>
    <w:rsid w:val="000B3978"/>
    <w:rsid w:val="000B488A"/>
    <w:rsid w:val="000C3925"/>
    <w:rsid w:val="000C7039"/>
    <w:rsid w:val="000C7CE6"/>
    <w:rsid w:val="000D52EC"/>
    <w:rsid w:val="000D741C"/>
    <w:rsid w:val="000E050F"/>
    <w:rsid w:val="000E224E"/>
    <w:rsid w:val="000E2D9F"/>
    <w:rsid w:val="000E5BE6"/>
    <w:rsid w:val="000E6F32"/>
    <w:rsid w:val="000E73EB"/>
    <w:rsid w:val="000E7D7F"/>
    <w:rsid w:val="000F3CBC"/>
    <w:rsid w:val="000F4239"/>
    <w:rsid w:val="000F5DCD"/>
    <w:rsid w:val="000F7DB9"/>
    <w:rsid w:val="001007E6"/>
    <w:rsid w:val="00100F0B"/>
    <w:rsid w:val="0010170A"/>
    <w:rsid w:val="00102404"/>
    <w:rsid w:val="00104E62"/>
    <w:rsid w:val="00106B8C"/>
    <w:rsid w:val="00111EBB"/>
    <w:rsid w:val="00113AA9"/>
    <w:rsid w:val="001173C6"/>
    <w:rsid w:val="00117476"/>
    <w:rsid w:val="00122EA0"/>
    <w:rsid w:val="00125CEA"/>
    <w:rsid w:val="00130799"/>
    <w:rsid w:val="00130CBE"/>
    <w:rsid w:val="00130E67"/>
    <w:rsid w:val="00131445"/>
    <w:rsid w:val="00131E0B"/>
    <w:rsid w:val="00135F52"/>
    <w:rsid w:val="00141D12"/>
    <w:rsid w:val="00150C8F"/>
    <w:rsid w:val="001527CA"/>
    <w:rsid w:val="00157FC6"/>
    <w:rsid w:val="0016097E"/>
    <w:rsid w:val="00161A3D"/>
    <w:rsid w:val="00161EE0"/>
    <w:rsid w:val="001637D2"/>
    <w:rsid w:val="00165BEF"/>
    <w:rsid w:val="00174B9D"/>
    <w:rsid w:val="00175EAA"/>
    <w:rsid w:val="00176B2B"/>
    <w:rsid w:val="00180BF1"/>
    <w:rsid w:val="0018181E"/>
    <w:rsid w:val="00181E0D"/>
    <w:rsid w:val="00183AC5"/>
    <w:rsid w:val="0018737C"/>
    <w:rsid w:val="00187623"/>
    <w:rsid w:val="001923AE"/>
    <w:rsid w:val="00193B4F"/>
    <w:rsid w:val="001960BD"/>
    <w:rsid w:val="00197B0D"/>
    <w:rsid w:val="001A0C76"/>
    <w:rsid w:val="001A1114"/>
    <w:rsid w:val="001A3337"/>
    <w:rsid w:val="001A4390"/>
    <w:rsid w:val="001A6D43"/>
    <w:rsid w:val="001A6E51"/>
    <w:rsid w:val="001B1807"/>
    <w:rsid w:val="001B4AD8"/>
    <w:rsid w:val="001C098D"/>
    <w:rsid w:val="001C20E4"/>
    <w:rsid w:val="001C3BCA"/>
    <w:rsid w:val="001C4989"/>
    <w:rsid w:val="001C7A87"/>
    <w:rsid w:val="001D3F62"/>
    <w:rsid w:val="001D6EB6"/>
    <w:rsid w:val="001D7AAA"/>
    <w:rsid w:val="001E002F"/>
    <w:rsid w:val="001E1F48"/>
    <w:rsid w:val="001E22A8"/>
    <w:rsid w:val="001E4CD7"/>
    <w:rsid w:val="001E4D33"/>
    <w:rsid w:val="001E5107"/>
    <w:rsid w:val="001E5EFA"/>
    <w:rsid w:val="001E69BC"/>
    <w:rsid w:val="001F11AB"/>
    <w:rsid w:val="001F1E10"/>
    <w:rsid w:val="001F2773"/>
    <w:rsid w:val="001F4491"/>
    <w:rsid w:val="001F504D"/>
    <w:rsid w:val="001F5E96"/>
    <w:rsid w:val="00212C29"/>
    <w:rsid w:val="00214C8B"/>
    <w:rsid w:val="00221643"/>
    <w:rsid w:val="002270CF"/>
    <w:rsid w:val="00234210"/>
    <w:rsid w:val="0023462F"/>
    <w:rsid w:val="00234B51"/>
    <w:rsid w:val="00235CEB"/>
    <w:rsid w:val="00243D06"/>
    <w:rsid w:val="00247CEC"/>
    <w:rsid w:val="00251336"/>
    <w:rsid w:val="002637EA"/>
    <w:rsid w:val="00273B02"/>
    <w:rsid w:val="002840E1"/>
    <w:rsid w:val="00285DB0"/>
    <w:rsid w:val="00286F5C"/>
    <w:rsid w:val="00290313"/>
    <w:rsid w:val="002936AB"/>
    <w:rsid w:val="00294752"/>
    <w:rsid w:val="00295181"/>
    <w:rsid w:val="00296573"/>
    <w:rsid w:val="00297FC6"/>
    <w:rsid w:val="002A03D1"/>
    <w:rsid w:val="002A15E3"/>
    <w:rsid w:val="002A1F69"/>
    <w:rsid w:val="002A68CD"/>
    <w:rsid w:val="002B0556"/>
    <w:rsid w:val="002B19B7"/>
    <w:rsid w:val="002B1CF4"/>
    <w:rsid w:val="002B42E7"/>
    <w:rsid w:val="002C1476"/>
    <w:rsid w:val="002C2804"/>
    <w:rsid w:val="002C288C"/>
    <w:rsid w:val="002C74DF"/>
    <w:rsid w:val="002D0BA0"/>
    <w:rsid w:val="002D141F"/>
    <w:rsid w:val="002D3211"/>
    <w:rsid w:val="002D5685"/>
    <w:rsid w:val="002D6152"/>
    <w:rsid w:val="002D7D3E"/>
    <w:rsid w:val="002E4274"/>
    <w:rsid w:val="002E6943"/>
    <w:rsid w:val="002E6B01"/>
    <w:rsid w:val="002E6B2D"/>
    <w:rsid w:val="002F3F19"/>
    <w:rsid w:val="002F41EF"/>
    <w:rsid w:val="002F4E6B"/>
    <w:rsid w:val="002F6148"/>
    <w:rsid w:val="002F630D"/>
    <w:rsid w:val="003073A1"/>
    <w:rsid w:val="00307972"/>
    <w:rsid w:val="00307ADF"/>
    <w:rsid w:val="003104EE"/>
    <w:rsid w:val="00310859"/>
    <w:rsid w:val="003121FE"/>
    <w:rsid w:val="00327E47"/>
    <w:rsid w:val="00327E9C"/>
    <w:rsid w:val="00330602"/>
    <w:rsid w:val="003323FB"/>
    <w:rsid w:val="00332799"/>
    <w:rsid w:val="003334F2"/>
    <w:rsid w:val="00333754"/>
    <w:rsid w:val="0033646E"/>
    <w:rsid w:val="003401E5"/>
    <w:rsid w:val="00343E1D"/>
    <w:rsid w:val="00344EC1"/>
    <w:rsid w:val="003479CA"/>
    <w:rsid w:val="00351C9E"/>
    <w:rsid w:val="00353AE6"/>
    <w:rsid w:val="003552ED"/>
    <w:rsid w:val="00360F99"/>
    <w:rsid w:val="00361442"/>
    <w:rsid w:val="00361618"/>
    <w:rsid w:val="003617E5"/>
    <w:rsid w:val="00362B0F"/>
    <w:rsid w:val="003636FD"/>
    <w:rsid w:val="00363D6D"/>
    <w:rsid w:val="003676EA"/>
    <w:rsid w:val="003676FC"/>
    <w:rsid w:val="0037441E"/>
    <w:rsid w:val="00374F27"/>
    <w:rsid w:val="003811E3"/>
    <w:rsid w:val="0038459E"/>
    <w:rsid w:val="003913DB"/>
    <w:rsid w:val="0039177F"/>
    <w:rsid w:val="003930ED"/>
    <w:rsid w:val="0039369F"/>
    <w:rsid w:val="0039498A"/>
    <w:rsid w:val="003950EA"/>
    <w:rsid w:val="0039518A"/>
    <w:rsid w:val="003952F8"/>
    <w:rsid w:val="003A0AFD"/>
    <w:rsid w:val="003A2489"/>
    <w:rsid w:val="003A401E"/>
    <w:rsid w:val="003A434D"/>
    <w:rsid w:val="003A69D6"/>
    <w:rsid w:val="003B14F0"/>
    <w:rsid w:val="003B1CF0"/>
    <w:rsid w:val="003B2790"/>
    <w:rsid w:val="003B4AAC"/>
    <w:rsid w:val="003B6BE5"/>
    <w:rsid w:val="003C5516"/>
    <w:rsid w:val="003C61B0"/>
    <w:rsid w:val="003D1027"/>
    <w:rsid w:val="003D4632"/>
    <w:rsid w:val="003D475B"/>
    <w:rsid w:val="003D56A3"/>
    <w:rsid w:val="003D6BA4"/>
    <w:rsid w:val="003E183C"/>
    <w:rsid w:val="003E1D35"/>
    <w:rsid w:val="003E2BD9"/>
    <w:rsid w:val="003E46E6"/>
    <w:rsid w:val="003F5162"/>
    <w:rsid w:val="003F52CA"/>
    <w:rsid w:val="003F6B82"/>
    <w:rsid w:val="003F6F10"/>
    <w:rsid w:val="00400D48"/>
    <w:rsid w:val="00406FF4"/>
    <w:rsid w:val="004126A7"/>
    <w:rsid w:val="00413722"/>
    <w:rsid w:val="00414D6E"/>
    <w:rsid w:val="0042062D"/>
    <w:rsid w:val="004220D7"/>
    <w:rsid w:val="00422275"/>
    <w:rsid w:val="00425F29"/>
    <w:rsid w:val="0042719C"/>
    <w:rsid w:val="00444359"/>
    <w:rsid w:val="00445651"/>
    <w:rsid w:val="0044766E"/>
    <w:rsid w:val="00452AAD"/>
    <w:rsid w:val="00463ADD"/>
    <w:rsid w:val="004663A3"/>
    <w:rsid w:val="00466AAC"/>
    <w:rsid w:val="00470D3B"/>
    <w:rsid w:val="00471070"/>
    <w:rsid w:val="004722EB"/>
    <w:rsid w:val="0047506D"/>
    <w:rsid w:val="00475C94"/>
    <w:rsid w:val="00475FF8"/>
    <w:rsid w:val="00476826"/>
    <w:rsid w:val="004807ED"/>
    <w:rsid w:val="0048471B"/>
    <w:rsid w:val="00486ACE"/>
    <w:rsid w:val="00486D98"/>
    <w:rsid w:val="00492072"/>
    <w:rsid w:val="00494035"/>
    <w:rsid w:val="00496CBA"/>
    <w:rsid w:val="004A0F47"/>
    <w:rsid w:val="004A4B67"/>
    <w:rsid w:val="004A51B2"/>
    <w:rsid w:val="004A5F1B"/>
    <w:rsid w:val="004A70C0"/>
    <w:rsid w:val="004B45A7"/>
    <w:rsid w:val="004B4A17"/>
    <w:rsid w:val="004B5FF3"/>
    <w:rsid w:val="004B7949"/>
    <w:rsid w:val="004C2B8A"/>
    <w:rsid w:val="004C2F80"/>
    <w:rsid w:val="004C3266"/>
    <w:rsid w:val="004C3469"/>
    <w:rsid w:val="004C4E6D"/>
    <w:rsid w:val="004C5354"/>
    <w:rsid w:val="004C7F8F"/>
    <w:rsid w:val="004D02E5"/>
    <w:rsid w:val="004D19AE"/>
    <w:rsid w:val="004D2162"/>
    <w:rsid w:val="004E0573"/>
    <w:rsid w:val="004E0E14"/>
    <w:rsid w:val="004E1C47"/>
    <w:rsid w:val="004F07FB"/>
    <w:rsid w:val="004F4D5D"/>
    <w:rsid w:val="004F5C5C"/>
    <w:rsid w:val="004F6050"/>
    <w:rsid w:val="00501501"/>
    <w:rsid w:val="005046EC"/>
    <w:rsid w:val="00504DF4"/>
    <w:rsid w:val="0052068C"/>
    <w:rsid w:val="005215D5"/>
    <w:rsid w:val="00533882"/>
    <w:rsid w:val="00533A28"/>
    <w:rsid w:val="00533EAA"/>
    <w:rsid w:val="005351DA"/>
    <w:rsid w:val="005358A0"/>
    <w:rsid w:val="00540164"/>
    <w:rsid w:val="00540352"/>
    <w:rsid w:val="00540723"/>
    <w:rsid w:val="005418F0"/>
    <w:rsid w:val="00542FA8"/>
    <w:rsid w:val="005501DF"/>
    <w:rsid w:val="005525E8"/>
    <w:rsid w:val="00552B0F"/>
    <w:rsid w:val="00552D85"/>
    <w:rsid w:val="00557921"/>
    <w:rsid w:val="00557ADA"/>
    <w:rsid w:val="00560C5C"/>
    <w:rsid w:val="005740CE"/>
    <w:rsid w:val="00576C69"/>
    <w:rsid w:val="00576E64"/>
    <w:rsid w:val="0058045F"/>
    <w:rsid w:val="00582755"/>
    <w:rsid w:val="005842A8"/>
    <w:rsid w:val="00584819"/>
    <w:rsid w:val="00592810"/>
    <w:rsid w:val="00595140"/>
    <w:rsid w:val="005954FD"/>
    <w:rsid w:val="00596387"/>
    <w:rsid w:val="005A02CD"/>
    <w:rsid w:val="005A2AE3"/>
    <w:rsid w:val="005A41F4"/>
    <w:rsid w:val="005A5BE8"/>
    <w:rsid w:val="005A7587"/>
    <w:rsid w:val="005B7A56"/>
    <w:rsid w:val="005C1A3C"/>
    <w:rsid w:val="005C25B8"/>
    <w:rsid w:val="005C52FF"/>
    <w:rsid w:val="005D24A0"/>
    <w:rsid w:val="005E2B17"/>
    <w:rsid w:val="005E3242"/>
    <w:rsid w:val="005E676A"/>
    <w:rsid w:val="005E7E6D"/>
    <w:rsid w:val="005F1A17"/>
    <w:rsid w:val="005F7547"/>
    <w:rsid w:val="00601C87"/>
    <w:rsid w:val="00603883"/>
    <w:rsid w:val="00605449"/>
    <w:rsid w:val="0061055A"/>
    <w:rsid w:val="00612B0C"/>
    <w:rsid w:val="00613692"/>
    <w:rsid w:val="00616A41"/>
    <w:rsid w:val="00617C8D"/>
    <w:rsid w:val="0062252C"/>
    <w:rsid w:val="0062567D"/>
    <w:rsid w:val="00630066"/>
    <w:rsid w:val="00632A58"/>
    <w:rsid w:val="00643660"/>
    <w:rsid w:val="006452CB"/>
    <w:rsid w:val="00646526"/>
    <w:rsid w:val="006476EF"/>
    <w:rsid w:val="00651ADB"/>
    <w:rsid w:val="006534CB"/>
    <w:rsid w:val="006535EB"/>
    <w:rsid w:val="00654CF3"/>
    <w:rsid w:val="0066044E"/>
    <w:rsid w:val="00660EE1"/>
    <w:rsid w:val="00665528"/>
    <w:rsid w:val="00667E3A"/>
    <w:rsid w:val="00671562"/>
    <w:rsid w:val="0067447F"/>
    <w:rsid w:val="006747DC"/>
    <w:rsid w:val="00674E7E"/>
    <w:rsid w:val="00675FEC"/>
    <w:rsid w:val="006767B1"/>
    <w:rsid w:val="00681162"/>
    <w:rsid w:val="00683F6E"/>
    <w:rsid w:val="00684D84"/>
    <w:rsid w:val="00687A63"/>
    <w:rsid w:val="00692656"/>
    <w:rsid w:val="006943EB"/>
    <w:rsid w:val="0069582A"/>
    <w:rsid w:val="006968D8"/>
    <w:rsid w:val="006A235D"/>
    <w:rsid w:val="006A2A42"/>
    <w:rsid w:val="006A3808"/>
    <w:rsid w:val="006A6577"/>
    <w:rsid w:val="006A6A30"/>
    <w:rsid w:val="006B02B7"/>
    <w:rsid w:val="006B3CCF"/>
    <w:rsid w:val="006B6462"/>
    <w:rsid w:val="006C135A"/>
    <w:rsid w:val="006C16B5"/>
    <w:rsid w:val="006C5EB0"/>
    <w:rsid w:val="006D4AB8"/>
    <w:rsid w:val="006D5D0F"/>
    <w:rsid w:val="006D61CF"/>
    <w:rsid w:val="006E707C"/>
    <w:rsid w:val="006F144E"/>
    <w:rsid w:val="006F452D"/>
    <w:rsid w:val="007010F7"/>
    <w:rsid w:val="0070601E"/>
    <w:rsid w:val="007079B3"/>
    <w:rsid w:val="00713EEB"/>
    <w:rsid w:val="00715784"/>
    <w:rsid w:val="0071642B"/>
    <w:rsid w:val="00723F34"/>
    <w:rsid w:val="007242EE"/>
    <w:rsid w:val="00725543"/>
    <w:rsid w:val="0073046D"/>
    <w:rsid w:val="00731FD6"/>
    <w:rsid w:val="0073201C"/>
    <w:rsid w:val="007367F3"/>
    <w:rsid w:val="0074695A"/>
    <w:rsid w:val="007510AB"/>
    <w:rsid w:val="00753B95"/>
    <w:rsid w:val="007605B0"/>
    <w:rsid w:val="007649DE"/>
    <w:rsid w:val="007650F7"/>
    <w:rsid w:val="00765A14"/>
    <w:rsid w:val="007700E2"/>
    <w:rsid w:val="00774674"/>
    <w:rsid w:val="00775077"/>
    <w:rsid w:val="00775EB4"/>
    <w:rsid w:val="00781876"/>
    <w:rsid w:val="007822BF"/>
    <w:rsid w:val="00782769"/>
    <w:rsid w:val="007923F3"/>
    <w:rsid w:val="00795516"/>
    <w:rsid w:val="00796E5A"/>
    <w:rsid w:val="007973EA"/>
    <w:rsid w:val="007A1D29"/>
    <w:rsid w:val="007B27E8"/>
    <w:rsid w:val="007C3242"/>
    <w:rsid w:val="007C4B82"/>
    <w:rsid w:val="007C641A"/>
    <w:rsid w:val="007D19F8"/>
    <w:rsid w:val="007D2C46"/>
    <w:rsid w:val="007D54D8"/>
    <w:rsid w:val="007D76D4"/>
    <w:rsid w:val="007E05BF"/>
    <w:rsid w:val="007E1B51"/>
    <w:rsid w:val="007E49EA"/>
    <w:rsid w:val="007F0230"/>
    <w:rsid w:val="007F450B"/>
    <w:rsid w:val="007F7BA2"/>
    <w:rsid w:val="007F7C0B"/>
    <w:rsid w:val="00800927"/>
    <w:rsid w:val="00804362"/>
    <w:rsid w:val="00810FEF"/>
    <w:rsid w:val="008112DC"/>
    <w:rsid w:val="008125E6"/>
    <w:rsid w:val="00813ACB"/>
    <w:rsid w:val="00816616"/>
    <w:rsid w:val="00816FE9"/>
    <w:rsid w:val="0082267A"/>
    <w:rsid w:val="00833072"/>
    <w:rsid w:val="00835B87"/>
    <w:rsid w:val="00837559"/>
    <w:rsid w:val="008439FA"/>
    <w:rsid w:val="008473DD"/>
    <w:rsid w:val="00850DBD"/>
    <w:rsid w:val="0085557B"/>
    <w:rsid w:val="00857B16"/>
    <w:rsid w:val="0086280E"/>
    <w:rsid w:val="00863990"/>
    <w:rsid w:val="00863F94"/>
    <w:rsid w:val="0086760A"/>
    <w:rsid w:val="00867F4B"/>
    <w:rsid w:val="0087068E"/>
    <w:rsid w:val="00874660"/>
    <w:rsid w:val="008806F9"/>
    <w:rsid w:val="008819E1"/>
    <w:rsid w:val="00881A07"/>
    <w:rsid w:val="008859ED"/>
    <w:rsid w:val="008927C4"/>
    <w:rsid w:val="00894B0D"/>
    <w:rsid w:val="008953FA"/>
    <w:rsid w:val="008A11F8"/>
    <w:rsid w:val="008A3224"/>
    <w:rsid w:val="008B0255"/>
    <w:rsid w:val="008B1BF6"/>
    <w:rsid w:val="008B4195"/>
    <w:rsid w:val="008B532E"/>
    <w:rsid w:val="008C0525"/>
    <w:rsid w:val="008C6836"/>
    <w:rsid w:val="008C6860"/>
    <w:rsid w:val="008C74BD"/>
    <w:rsid w:val="008D012A"/>
    <w:rsid w:val="008D1138"/>
    <w:rsid w:val="008D1DB8"/>
    <w:rsid w:val="008D2AB8"/>
    <w:rsid w:val="008D3E33"/>
    <w:rsid w:val="008D47ED"/>
    <w:rsid w:val="008D716A"/>
    <w:rsid w:val="008D7881"/>
    <w:rsid w:val="008E1877"/>
    <w:rsid w:val="008E487F"/>
    <w:rsid w:val="008E5705"/>
    <w:rsid w:val="008E6D8A"/>
    <w:rsid w:val="008F0259"/>
    <w:rsid w:val="008F17A4"/>
    <w:rsid w:val="008F1B1E"/>
    <w:rsid w:val="008F1BBE"/>
    <w:rsid w:val="008F4AE4"/>
    <w:rsid w:val="008F59D4"/>
    <w:rsid w:val="008F5B7E"/>
    <w:rsid w:val="00900084"/>
    <w:rsid w:val="00901562"/>
    <w:rsid w:val="00907721"/>
    <w:rsid w:val="00910475"/>
    <w:rsid w:val="00911F6E"/>
    <w:rsid w:val="00915F69"/>
    <w:rsid w:val="00915FB0"/>
    <w:rsid w:val="00920CDE"/>
    <w:rsid w:val="00922ABA"/>
    <w:rsid w:val="00923128"/>
    <w:rsid w:val="00923578"/>
    <w:rsid w:val="00924AAF"/>
    <w:rsid w:val="00930DA4"/>
    <w:rsid w:val="00931174"/>
    <w:rsid w:val="0093215A"/>
    <w:rsid w:val="00934954"/>
    <w:rsid w:val="00941759"/>
    <w:rsid w:val="00941E7D"/>
    <w:rsid w:val="00954206"/>
    <w:rsid w:val="009638CC"/>
    <w:rsid w:val="00964A6C"/>
    <w:rsid w:val="0097145F"/>
    <w:rsid w:val="00972106"/>
    <w:rsid w:val="00972724"/>
    <w:rsid w:val="00985D36"/>
    <w:rsid w:val="0098745E"/>
    <w:rsid w:val="009915FF"/>
    <w:rsid w:val="00991F77"/>
    <w:rsid w:val="009927E3"/>
    <w:rsid w:val="00995361"/>
    <w:rsid w:val="009959C0"/>
    <w:rsid w:val="009A2FA9"/>
    <w:rsid w:val="009A3646"/>
    <w:rsid w:val="009A4FAA"/>
    <w:rsid w:val="009A61B0"/>
    <w:rsid w:val="009A6FCB"/>
    <w:rsid w:val="009A78A8"/>
    <w:rsid w:val="009A7E4D"/>
    <w:rsid w:val="009B00B5"/>
    <w:rsid w:val="009B1458"/>
    <w:rsid w:val="009B5C31"/>
    <w:rsid w:val="009C77CB"/>
    <w:rsid w:val="009D04FA"/>
    <w:rsid w:val="009D0A00"/>
    <w:rsid w:val="009D164E"/>
    <w:rsid w:val="009D3FE0"/>
    <w:rsid w:val="009E0D89"/>
    <w:rsid w:val="009E1D8A"/>
    <w:rsid w:val="009E2D39"/>
    <w:rsid w:val="009E538F"/>
    <w:rsid w:val="009F2789"/>
    <w:rsid w:val="009F6C59"/>
    <w:rsid w:val="00A060D0"/>
    <w:rsid w:val="00A078EC"/>
    <w:rsid w:val="00A15CBA"/>
    <w:rsid w:val="00A16FB7"/>
    <w:rsid w:val="00A20D0F"/>
    <w:rsid w:val="00A211E0"/>
    <w:rsid w:val="00A25D38"/>
    <w:rsid w:val="00A26A54"/>
    <w:rsid w:val="00A31A37"/>
    <w:rsid w:val="00A354E0"/>
    <w:rsid w:val="00A35E6C"/>
    <w:rsid w:val="00A402D3"/>
    <w:rsid w:val="00A41472"/>
    <w:rsid w:val="00A473A0"/>
    <w:rsid w:val="00A51CB6"/>
    <w:rsid w:val="00A52603"/>
    <w:rsid w:val="00A6054D"/>
    <w:rsid w:val="00A628BA"/>
    <w:rsid w:val="00A643D6"/>
    <w:rsid w:val="00A71368"/>
    <w:rsid w:val="00A728AC"/>
    <w:rsid w:val="00A74DF5"/>
    <w:rsid w:val="00A75469"/>
    <w:rsid w:val="00A8058C"/>
    <w:rsid w:val="00A841EE"/>
    <w:rsid w:val="00A86CDF"/>
    <w:rsid w:val="00A86DCD"/>
    <w:rsid w:val="00A90198"/>
    <w:rsid w:val="00A90835"/>
    <w:rsid w:val="00A90BA8"/>
    <w:rsid w:val="00A94529"/>
    <w:rsid w:val="00AA07CB"/>
    <w:rsid w:val="00AA7D7A"/>
    <w:rsid w:val="00AB0291"/>
    <w:rsid w:val="00AB1084"/>
    <w:rsid w:val="00AB17A5"/>
    <w:rsid w:val="00AB3386"/>
    <w:rsid w:val="00AB3AFC"/>
    <w:rsid w:val="00AB4DC2"/>
    <w:rsid w:val="00AC0CD7"/>
    <w:rsid w:val="00AC1E05"/>
    <w:rsid w:val="00AC3B2E"/>
    <w:rsid w:val="00AC7DA5"/>
    <w:rsid w:val="00AC7FE0"/>
    <w:rsid w:val="00AD0070"/>
    <w:rsid w:val="00AD092D"/>
    <w:rsid w:val="00AD0F2E"/>
    <w:rsid w:val="00AD1353"/>
    <w:rsid w:val="00AE084A"/>
    <w:rsid w:val="00AE0DE9"/>
    <w:rsid w:val="00AE1752"/>
    <w:rsid w:val="00AE26C7"/>
    <w:rsid w:val="00AE26F5"/>
    <w:rsid w:val="00AE3DA3"/>
    <w:rsid w:val="00AE59F5"/>
    <w:rsid w:val="00AE7367"/>
    <w:rsid w:val="00AE753A"/>
    <w:rsid w:val="00AF08CD"/>
    <w:rsid w:val="00B04E2B"/>
    <w:rsid w:val="00B069B7"/>
    <w:rsid w:val="00B07729"/>
    <w:rsid w:val="00B17034"/>
    <w:rsid w:val="00B2199B"/>
    <w:rsid w:val="00B26F18"/>
    <w:rsid w:val="00B30DEC"/>
    <w:rsid w:val="00B3313C"/>
    <w:rsid w:val="00B33BCC"/>
    <w:rsid w:val="00B34575"/>
    <w:rsid w:val="00B3538A"/>
    <w:rsid w:val="00B3717C"/>
    <w:rsid w:val="00B45916"/>
    <w:rsid w:val="00B510AD"/>
    <w:rsid w:val="00B5782B"/>
    <w:rsid w:val="00B578A2"/>
    <w:rsid w:val="00B62577"/>
    <w:rsid w:val="00B6305A"/>
    <w:rsid w:val="00B63239"/>
    <w:rsid w:val="00B64CCB"/>
    <w:rsid w:val="00B66E3E"/>
    <w:rsid w:val="00B673ED"/>
    <w:rsid w:val="00B70281"/>
    <w:rsid w:val="00B722C5"/>
    <w:rsid w:val="00B724A5"/>
    <w:rsid w:val="00B73D02"/>
    <w:rsid w:val="00B75013"/>
    <w:rsid w:val="00B757AA"/>
    <w:rsid w:val="00B761AD"/>
    <w:rsid w:val="00B80C15"/>
    <w:rsid w:val="00B81C00"/>
    <w:rsid w:val="00B829D7"/>
    <w:rsid w:val="00B916A5"/>
    <w:rsid w:val="00B9423B"/>
    <w:rsid w:val="00B96266"/>
    <w:rsid w:val="00BA0FD0"/>
    <w:rsid w:val="00BA3B8E"/>
    <w:rsid w:val="00BA54B9"/>
    <w:rsid w:val="00BA77F2"/>
    <w:rsid w:val="00BB03A9"/>
    <w:rsid w:val="00BB13CA"/>
    <w:rsid w:val="00BB470F"/>
    <w:rsid w:val="00BB53E1"/>
    <w:rsid w:val="00BB7857"/>
    <w:rsid w:val="00BB7C37"/>
    <w:rsid w:val="00BC0A3C"/>
    <w:rsid w:val="00BC4299"/>
    <w:rsid w:val="00BC4EEA"/>
    <w:rsid w:val="00BC723A"/>
    <w:rsid w:val="00BD4520"/>
    <w:rsid w:val="00BD45FF"/>
    <w:rsid w:val="00BE102D"/>
    <w:rsid w:val="00BE2BE3"/>
    <w:rsid w:val="00BE3F4B"/>
    <w:rsid w:val="00BF3F38"/>
    <w:rsid w:val="00BF6535"/>
    <w:rsid w:val="00C000FC"/>
    <w:rsid w:val="00C00C94"/>
    <w:rsid w:val="00C041FF"/>
    <w:rsid w:val="00C043D1"/>
    <w:rsid w:val="00C06E0D"/>
    <w:rsid w:val="00C10EE5"/>
    <w:rsid w:val="00C13CA9"/>
    <w:rsid w:val="00C15224"/>
    <w:rsid w:val="00C2038C"/>
    <w:rsid w:val="00C21710"/>
    <w:rsid w:val="00C21DE9"/>
    <w:rsid w:val="00C22369"/>
    <w:rsid w:val="00C26210"/>
    <w:rsid w:val="00C2639B"/>
    <w:rsid w:val="00C265E6"/>
    <w:rsid w:val="00C27D92"/>
    <w:rsid w:val="00C27DB1"/>
    <w:rsid w:val="00C30EA4"/>
    <w:rsid w:val="00C32C36"/>
    <w:rsid w:val="00C35BA5"/>
    <w:rsid w:val="00C36AEE"/>
    <w:rsid w:val="00C47A08"/>
    <w:rsid w:val="00C47DE8"/>
    <w:rsid w:val="00C47F13"/>
    <w:rsid w:val="00C47FC8"/>
    <w:rsid w:val="00C51262"/>
    <w:rsid w:val="00C5540F"/>
    <w:rsid w:val="00C55431"/>
    <w:rsid w:val="00C57D43"/>
    <w:rsid w:val="00C60D67"/>
    <w:rsid w:val="00C61E38"/>
    <w:rsid w:val="00C65B70"/>
    <w:rsid w:val="00C669ED"/>
    <w:rsid w:val="00C67242"/>
    <w:rsid w:val="00C72EC1"/>
    <w:rsid w:val="00C74773"/>
    <w:rsid w:val="00C76E69"/>
    <w:rsid w:val="00C775D4"/>
    <w:rsid w:val="00C77C32"/>
    <w:rsid w:val="00C8066A"/>
    <w:rsid w:val="00C820D2"/>
    <w:rsid w:val="00C854F9"/>
    <w:rsid w:val="00C911B4"/>
    <w:rsid w:val="00C917DC"/>
    <w:rsid w:val="00C92623"/>
    <w:rsid w:val="00C938AB"/>
    <w:rsid w:val="00C93DBF"/>
    <w:rsid w:val="00CA2380"/>
    <w:rsid w:val="00CA616E"/>
    <w:rsid w:val="00CA77F4"/>
    <w:rsid w:val="00CB56FF"/>
    <w:rsid w:val="00CB7925"/>
    <w:rsid w:val="00CC2075"/>
    <w:rsid w:val="00CC270F"/>
    <w:rsid w:val="00CC5243"/>
    <w:rsid w:val="00CC5F32"/>
    <w:rsid w:val="00CC6718"/>
    <w:rsid w:val="00CD01A6"/>
    <w:rsid w:val="00CD5162"/>
    <w:rsid w:val="00CD59EB"/>
    <w:rsid w:val="00CD663B"/>
    <w:rsid w:val="00CD7175"/>
    <w:rsid w:val="00CD748D"/>
    <w:rsid w:val="00CE1328"/>
    <w:rsid w:val="00CE7103"/>
    <w:rsid w:val="00CF0125"/>
    <w:rsid w:val="00CF0420"/>
    <w:rsid w:val="00CF0518"/>
    <w:rsid w:val="00CF057E"/>
    <w:rsid w:val="00CF0FB6"/>
    <w:rsid w:val="00CF34D9"/>
    <w:rsid w:val="00CF78F7"/>
    <w:rsid w:val="00D007BE"/>
    <w:rsid w:val="00D01C81"/>
    <w:rsid w:val="00D046ED"/>
    <w:rsid w:val="00D0512A"/>
    <w:rsid w:val="00D05749"/>
    <w:rsid w:val="00D05C04"/>
    <w:rsid w:val="00D11591"/>
    <w:rsid w:val="00D150FD"/>
    <w:rsid w:val="00D2028F"/>
    <w:rsid w:val="00D25FA6"/>
    <w:rsid w:val="00D273E6"/>
    <w:rsid w:val="00D31F67"/>
    <w:rsid w:val="00D353E3"/>
    <w:rsid w:val="00D354D6"/>
    <w:rsid w:val="00D3596B"/>
    <w:rsid w:val="00D35E62"/>
    <w:rsid w:val="00D4073C"/>
    <w:rsid w:val="00D44FA3"/>
    <w:rsid w:val="00D4571C"/>
    <w:rsid w:val="00D4590D"/>
    <w:rsid w:val="00D46452"/>
    <w:rsid w:val="00D519C3"/>
    <w:rsid w:val="00D54118"/>
    <w:rsid w:val="00D604E7"/>
    <w:rsid w:val="00D612B2"/>
    <w:rsid w:val="00D70502"/>
    <w:rsid w:val="00D74EBB"/>
    <w:rsid w:val="00D76273"/>
    <w:rsid w:val="00D80CE9"/>
    <w:rsid w:val="00D823FE"/>
    <w:rsid w:val="00D82557"/>
    <w:rsid w:val="00D839D3"/>
    <w:rsid w:val="00D83EA8"/>
    <w:rsid w:val="00D85E39"/>
    <w:rsid w:val="00D86A1E"/>
    <w:rsid w:val="00D870D6"/>
    <w:rsid w:val="00D87538"/>
    <w:rsid w:val="00D919E0"/>
    <w:rsid w:val="00D9318F"/>
    <w:rsid w:val="00D958F9"/>
    <w:rsid w:val="00D96961"/>
    <w:rsid w:val="00D96C17"/>
    <w:rsid w:val="00D97276"/>
    <w:rsid w:val="00DA042D"/>
    <w:rsid w:val="00DA129F"/>
    <w:rsid w:val="00DA459E"/>
    <w:rsid w:val="00DA7663"/>
    <w:rsid w:val="00DB6B0B"/>
    <w:rsid w:val="00DC384E"/>
    <w:rsid w:val="00DC3CAE"/>
    <w:rsid w:val="00DC503C"/>
    <w:rsid w:val="00DC5C5E"/>
    <w:rsid w:val="00DC75DF"/>
    <w:rsid w:val="00DD3B17"/>
    <w:rsid w:val="00DD5400"/>
    <w:rsid w:val="00DD7730"/>
    <w:rsid w:val="00DE0DFD"/>
    <w:rsid w:val="00DE569D"/>
    <w:rsid w:val="00DE5A0C"/>
    <w:rsid w:val="00DE6AC0"/>
    <w:rsid w:val="00DE7FB3"/>
    <w:rsid w:val="00DF2633"/>
    <w:rsid w:val="00DF4877"/>
    <w:rsid w:val="00E0119A"/>
    <w:rsid w:val="00E0294D"/>
    <w:rsid w:val="00E03DE4"/>
    <w:rsid w:val="00E06898"/>
    <w:rsid w:val="00E06D34"/>
    <w:rsid w:val="00E07CA6"/>
    <w:rsid w:val="00E07D93"/>
    <w:rsid w:val="00E12162"/>
    <w:rsid w:val="00E12BA7"/>
    <w:rsid w:val="00E135F0"/>
    <w:rsid w:val="00E13BAE"/>
    <w:rsid w:val="00E15036"/>
    <w:rsid w:val="00E239AD"/>
    <w:rsid w:val="00E23BB8"/>
    <w:rsid w:val="00E23C21"/>
    <w:rsid w:val="00E2444B"/>
    <w:rsid w:val="00E26B16"/>
    <w:rsid w:val="00E26F67"/>
    <w:rsid w:val="00E2769B"/>
    <w:rsid w:val="00E27EA0"/>
    <w:rsid w:val="00E319EB"/>
    <w:rsid w:val="00E3223C"/>
    <w:rsid w:val="00E330F0"/>
    <w:rsid w:val="00E334E4"/>
    <w:rsid w:val="00E33871"/>
    <w:rsid w:val="00E355F9"/>
    <w:rsid w:val="00E35E9D"/>
    <w:rsid w:val="00E37A4C"/>
    <w:rsid w:val="00E4356E"/>
    <w:rsid w:val="00E45C41"/>
    <w:rsid w:val="00E46183"/>
    <w:rsid w:val="00E479A6"/>
    <w:rsid w:val="00E47B37"/>
    <w:rsid w:val="00E51F69"/>
    <w:rsid w:val="00E56B47"/>
    <w:rsid w:val="00E5779D"/>
    <w:rsid w:val="00E57CA6"/>
    <w:rsid w:val="00E62383"/>
    <w:rsid w:val="00E62739"/>
    <w:rsid w:val="00E670FE"/>
    <w:rsid w:val="00E6779D"/>
    <w:rsid w:val="00E7029D"/>
    <w:rsid w:val="00E7134E"/>
    <w:rsid w:val="00E71747"/>
    <w:rsid w:val="00E735F0"/>
    <w:rsid w:val="00E7425F"/>
    <w:rsid w:val="00E75876"/>
    <w:rsid w:val="00E8133C"/>
    <w:rsid w:val="00E81797"/>
    <w:rsid w:val="00E960DB"/>
    <w:rsid w:val="00E966E1"/>
    <w:rsid w:val="00EA00B5"/>
    <w:rsid w:val="00EA217F"/>
    <w:rsid w:val="00EA4401"/>
    <w:rsid w:val="00EA4AE3"/>
    <w:rsid w:val="00EA75BC"/>
    <w:rsid w:val="00EB053F"/>
    <w:rsid w:val="00EB1F8D"/>
    <w:rsid w:val="00EB3C24"/>
    <w:rsid w:val="00EB3D67"/>
    <w:rsid w:val="00EB436F"/>
    <w:rsid w:val="00EB4940"/>
    <w:rsid w:val="00EB52F1"/>
    <w:rsid w:val="00EB565C"/>
    <w:rsid w:val="00EC10D0"/>
    <w:rsid w:val="00EC73C4"/>
    <w:rsid w:val="00EC7796"/>
    <w:rsid w:val="00ED0E7C"/>
    <w:rsid w:val="00ED1B0F"/>
    <w:rsid w:val="00ED1F57"/>
    <w:rsid w:val="00ED215A"/>
    <w:rsid w:val="00ED75CB"/>
    <w:rsid w:val="00EE0B3C"/>
    <w:rsid w:val="00EE1005"/>
    <w:rsid w:val="00EE1424"/>
    <w:rsid w:val="00EE1804"/>
    <w:rsid w:val="00EE19FF"/>
    <w:rsid w:val="00EE24FF"/>
    <w:rsid w:val="00EE31B2"/>
    <w:rsid w:val="00EE5BB0"/>
    <w:rsid w:val="00EE62EE"/>
    <w:rsid w:val="00EE6AF2"/>
    <w:rsid w:val="00EF000D"/>
    <w:rsid w:val="00EF0E0C"/>
    <w:rsid w:val="00EF10D5"/>
    <w:rsid w:val="00EF1211"/>
    <w:rsid w:val="00EF2C03"/>
    <w:rsid w:val="00EF5A6C"/>
    <w:rsid w:val="00EF5E47"/>
    <w:rsid w:val="00F00FE9"/>
    <w:rsid w:val="00F039C1"/>
    <w:rsid w:val="00F063B5"/>
    <w:rsid w:val="00F11253"/>
    <w:rsid w:val="00F11AB8"/>
    <w:rsid w:val="00F11E50"/>
    <w:rsid w:val="00F1392B"/>
    <w:rsid w:val="00F1750E"/>
    <w:rsid w:val="00F21160"/>
    <w:rsid w:val="00F22484"/>
    <w:rsid w:val="00F23A67"/>
    <w:rsid w:val="00F24C90"/>
    <w:rsid w:val="00F32708"/>
    <w:rsid w:val="00F32C0B"/>
    <w:rsid w:val="00F43027"/>
    <w:rsid w:val="00F50561"/>
    <w:rsid w:val="00F50B4C"/>
    <w:rsid w:val="00F517B4"/>
    <w:rsid w:val="00F52E25"/>
    <w:rsid w:val="00F5452D"/>
    <w:rsid w:val="00F558A1"/>
    <w:rsid w:val="00F63744"/>
    <w:rsid w:val="00F6513E"/>
    <w:rsid w:val="00F651A5"/>
    <w:rsid w:val="00F65D03"/>
    <w:rsid w:val="00F664A1"/>
    <w:rsid w:val="00F70A43"/>
    <w:rsid w:val="00F70ED8"/>
    <w:rsid w:val="00F73698"/>
    <w:rsid w:val="00F77F41"/>
    <w:rsid w:val="00F82B15"/>
    <w:rsid w:val="00F82FDE"/>
    <w:rsid w:val="00F83405"/>
    <w:rsid w:val="00F85132"/>
    <w:rsid w:val="00F85CFD"/>
    <w:rsid w:val="00F91023"/>
    <w:rsid w:val="00F922E4"/>
    <w:rsid w:val="00F930E1"/>
    <w:rsid w:val="00FA1161"/>
    <w:rsid w:val="00FA1FD6"/>
    <w:rsid w:val="00FA31A5"/>
    <w:rsid w:val="00FA5196"/>
    <w:rsid w:val="00FA55BA"/>
    <w:rsid w:val="00FB0A8B"/>
    <w:rsid w:val="00FB24F8"/>
    <w:rsid w:val="00FB496E"/>
    <w:rsid w:val="00FB49FD"/>
    <w:rsid w:val="00FB631F"/>
    <w:rsid w:val="00FC005F"/>
    <w:rsid w:val="00FC118D"/>
    <w:rsid w:val="00FC4615"/>
    <w:rsid w:val="00FC5E01"/>
    <w:rsid w:val="00FC6146"/>
    <w:rsid w:val="00FC6F0F"/>
    <w:rsid w:val="00FD0A36"/>
    <w:rsid w:val="00FD0DC9"/>
    <w:rsid w:val="00FD2675"/>
    <w:rsid w:val="00FD2CCA"/>
    <w:rsid w:val="00FD3734"/>
    <w:rsid w:val="00FD4D76"/>
    <w:rsid w:val="00FD7FC5"/>
    <w:rsid w:val="00FE2CD4"/>
    <w:rsid w:val="00FE4B94"/>
    <w:rsid w:val="00FF3705"/>
    <w:rsid w:val="00FF4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1F4D81"/>
  <w15:docId w15:val="{17F9198C-94F1-4899-88DA-5984773F9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30799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aliases w:val="1111"/>
    <w:basedOn w:val="a1"/>
    <w:next w:val="a1"/>
    <w:link w:val="12"/>
    <w:uiPriority w:val="9"/>
    <w:qFormat/>
    <w:rsid w:val="000202AE"/>
    <w:pPr>
      <w:keepNext/>
      <w:keepLines/>
      <w:pageBreakBefore/>
      <w:numPr>
        <w:numId w:val="1"/>
      </w:numPr>
      <w:spacing w:after="240" w:line="360" w:lineRule="auto"/>
      <w:ind w:left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4C5354"/>
    <w:pPr>
      <w:keepNext/>
      <w:keepLines/>
      <w:numPr>
        <w:ilvl w:val="1"/>
        <w:numId w:val="1"/>
      </w:numPr>
      <w:spacing w:before="120" w:after="120" w:line="360" w:lineRule="auto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0202AE"/>
    <w:pPr>
      <w:keepNext/>
      <w:keepLines/>
      <w:numPr>
        <w:ilvl w:val="2"/>
        <w:numId w:val="1"/>
      </w:numPr>
      <w:spacing w:before="120" w:after="120" w:line="360" w:lineRule="auto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4C535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4C535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4C535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4C535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4C535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4C535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  <w:rsid w:val="00920CDE"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  <w:rsid w:val="00920CDE"/>
  </w:style>
  <w:style w:type="character" w:customStyle="1" w:styleId="12">
    <w:name w:val="Заголовок 1 Знак"/>
    <w:aliases w:val="1111 Знак"/>
    <w:basedOn w:val="a2"/>
    <w:link w:val="1"/>
    <w:uiPriority w:val="9"/>
    <w:rsid w:val="000202AE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4C5354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0202AE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2"/>
    <w:link w:val="4"/>
    <w:uiPriority w:val="9"/>
    <w:semiHidden/>
    <w:rsid w:val="004C535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4C535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4C535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4C535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4C535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4C535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fontstyle01">
    <w:name w:val="fontstyle01"/>
    <w:basedOn w:val="a2"/>
    <w:rsid w:val="00931174"/>
    <w:rPr>
      <w:rFonts w:ascii="Arial" w:hAnsi="Arial" w:cs="Arial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5">
    <w:name w:val="Стиль текста"/>
    <w:basedOn w:val="a1"/>
    <w:qFormat/>
    <w:rsid w:val="00931174"/>
    <w:pPr>
      <w:spacing w:after="0" w:line="360" w:lineRule="auto"/>
      <w:ind w:firstLine="709"/>
      <w:jc w:val="both"/>
    </w:pPr>
  </w:style>
  <w:style w:type="paragraph" w:styleId="a6">
    <w:name w:val="header"/>
    <w:basedOn w:val="a1"/>
    <w:link w:val="a7"/>
    <w:uiPriority w:val="99"/>
    <w:unhideWhenUsed/>
    <w:rsid w:val="00991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9915FF"/>
  </w:style>
  <w:style w:type="paragraph" w:styleId="a8">
    <w:name w:val="footer"/>
    <w:basedOn w:val="a1"/>
    <w:link w:val="a9"/>
    <w:uiPriority w:val="99"/>
    <w:unhideWhenUsed/>
    <w:rsid w:val="00991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9915FF"/>
  </w:style>
  <w:style w:type="paragraph" w:styleId="aa">
    <w:name w:val="Balloon Text"/>
    <w:basedOn w:val="a1"/>
    <w:link w:val="ab"/>
    <w:uiPriority w:val="99"/>
    <w:semiHidden/>
    <w:unhideWhenUsed/>
    <w:qFormat/>
    <w:rsid w:val="00183AC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3">
    <w:name w:val="toc 1"/>
    <w:basedOn w:val="a1"/>
    <w:next w:val="a1"/>
    <w:autoRedefine/>
    <w:uiPriority w:val="39"/>
    <w:unhideWhenUsed/>
    <w:rsid w:val="008B0255"/>
    <w:pPr>
      <w:spacing w:after="100" w:line="360" w:lineRule="auto"/>
    </w:pPr>
  </w:style>
  <w:style w:type="character" w:customStyle="1" w:styleId="ab">
    <w:name w:val="Текст выноски Знак"/>
    <w:basedOn w:val="a2"/>
    <w:link w:val="aa"/>
    <w:uiPriority w:val="99"/>
    <w:semiHidden/>
    <w:rsid w:val="00183AC5"/>
    <w:rPr>
      <w:rFonts w:ascii="Tahoma" w:hAnsi="Tahoma" w:cs="Tahoma"/>
      <w:sz w:val="16"/>
      <w:szCs w:val="16"/>
    </w:rPr>
  </w:style>
  <w:style w:type="paragraph" w:customStyle="1" w:styleId="ac">
    <w:name w:val="Рисунок"/>
    <w:basedOn w:val="ad"/>
    <w:autoRedefine/>
    <w:uiPriority w:val="1"/>
    <w:qFormat/>
    <w:rsid w:val="00920CDE"/>
    <w:pPr>
      <w:spacing w:after="0"/>
    </w:pPr>
    <w:rPr>
      <w:noProof/>
    </w:rPr>
  </w:style>
  <w:style w:type="paragraph" w:styleId="ae">
    <w:name w:val="caption"/>
    <w:basedOn w:val="a1"/>
    <w:next w:val="a1"/>
    <w:uiPriority w:val="35"/>
    <w:unhideWhenUsed/>
    <w:qFormat/>
    <w:rsid w:val="00EE5BB0"/>
    <w:pPr>
      <w:spacing w:after="240" w:line="360" w:lineRule="auto"/>
      <w:jc w:val="center"/>
    </w:pPr>
    <w:rPr>
      <w:bCs/>
      <w:szCs w:val="18"/>
    </w:rPr>
  </w:style>
  <w:style w:type="character" w:customStyle="1" w:styleId="af">
    <w:name w:val="Стиль скрытый"/>
    <w:basedOn w:val="a2"/>
    <w:uiPriority w:val="1"/>
    <w:qFormat/>
    <w:rsid w:val="00EE5BB0"/>
    <w:rPr>
      <w:vanish/>
    </w:rPr>
  </w:style>
  <w:style w:type="character" w:customStyle="1" w:styleId="FontStyle92">
    <w:name w:val="Font Style92"/>
    <w:rsid w:val="001E5EFA"/>
    <w:rPr>
      <w:rFonts w:ascii="Times New Roman" w:hAnsi="Times New Roman" w:cs="Times New Roman"/>
      <w:b/>
      <w:bCs/>
      <w:sz w:val="20"/>
      <w:szCs w:val="20"/>
    </w:rPr>
  </w:style>
  <w:style w:type="paragraph" w:customStyle="1" w:styleId="af0">
    <w:name w:val="Книга"/>
    <w:link w:val="af1"/>
    <w:qFormat/>
    <w:rsid w:val="00D150FD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20"/>
      <w:sz w:val="28"/>
      <w:szCs w:val="20"/>
      <w:lang w:eastAsia="ru-RU"/>
    </w:rPr>
  </w:style>
  <w:style w:type="character" w:customStyle="1" w:styleId="af1">
    <w:name w:val="Книга Знак"/>
    <w:link w:val="af0"/>
    <w:rsid w:val="00D150FD"/>
    <w:rPr>
      <w:rFonts w:ascii="Times New Roman" w:eastAsia="Times New Roman" w:hAnsi="Times New Roman" w:cs="Times New Roman"/>
      <w:kern w:val="20"/>
      <w:sz w:val="28"/>
      <w:szCs w:val="20"/>
      <w:lang w:eastAsia="ru-RU"/>
    </w:rPr>
  </w:style>
  <w:style w:type="paragraph" w:styleId="af2">
    <w:name w:val="List Paragraph"/>
    <w:basedOn w:val="a1"/>
    <w:link w:val="af3"/>
    <w:uiPriority w:val="34"/>
    <w:qFormat/>
    <w:rsid w:val="00920CDE"/>
    <w:pPr>
      <w:ind w:left="720"/>
      <w:contextualSpacing/>
    </w:pPr>
  </w:style>
  <w:style w:type="paragraph" w:customStyle="1" w:styleId="af4">
    <w:basedOn w:val="a1"/>
    <w:next w:val="af5"/>
    <w:link w:val="af6"/>
    <w:qFormat/>
    <w:rsid w:val="00D150FD"/>
    <w:pPr>
      <w:widowControl w:val="0"/>
      <w:overflowPunct w:val="0"/>
      <w:autoSpaceDE w:val="0"/>
      <w:autoSpaceDN w:val="0"/>
      <w:adjustRightInd w:val="0"/>
      <w:spacing w:after="0" w:line="240" w:lineRule="auto"/>
      <w:ind w:right="-766"/>
      <w:jc w:val="center"/>
      <w:textAlignment w:val="baseline"/>
    </w:pPr>
    <w:rPr>
      <w:rFonts w:eastAsia="Times New Roman" w:cs="Times New Roman"/>
      <w:sz w:val="24"/>
      <w:szCs w:val="20"/>
      <w:lang w:eastAsia="ru-RU"/>
    </w:rPr>
  </w:style>
  <w:style w:type="character" w:customStyle="1" w:styleId="af6">
    <w:name w:val="Название Знак"/>
    <w:link w:val="af4"/>
    <w:rsid w:val="00D150F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5">
    <w:name w:val="Title"/>
    <w:basedOn w:val="a1"/>
    <w:next w:val="a1"/>
    <w:link w:val="af7"/>
    <w:uiPriority w:val="10"/>
    <w:qFormat/>
    <w:rsid w:val="00D150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Заголовок Знак"/>
    <w:basedOn w:val="a2"/>
    <w:link w:val="af5"/>
    <w:uiPriority w:val="10"/>
    <w:rsid w:val="00D150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8">
    <w:name w:val="No Spacing"/>
    <w:aliases w:val="2222"/>
    <w:uiPriority w:val="1"/>
    <w:qFormat/>
    <w:rsid w:val="00D150FD"/>
    <w:pPr>
      <w:spacing w:after="0" w:line="240" w:lineRule="auto"/>
    </w:pPr>
  </w:style>
  <w:style w:type="paragraph" w:customStyle="1" w:styleId="af9">
    <w:name w:val="Содержание"/>
    <w:basedOn w:val="a1"/>
    <w:rsid w:val="00104E62"/>
    <w:pPr>
      <w:spacing w:before="120" w:after="120" w:line="480" w:lineRule="auto"/>
      <w:jc w:val="center"/>
    </w:pPr>
    <w:rPr>
      <w:rFonts w:eastAsia="Times New Roman" w:cs="Times New Roman"/>
      <w:b/>
      <w:caps/>
      <w:szCs w:val="28"/>
      <w:lang w:eastAsia="ru-RU"/>
    </w:rPr>
  </w:style>
  <w:style w:type="paragraph" w:customStyle="1" w:styleId="afa">
    <w:name w:val="Основной с отступом"/>
    <w:basedOn w:val="a1"/>
    <w:link w:val="afb"/>
    <w:rsid w:val="00104E62"/>
    <w:pPr>
      <w:spacing w:before="120" w:after="120" w:line="360" w:lineRule="auto"/>
      <w:ind w:firstLine="360"/>
      <w:jc w:val="both"/>
    </w:pPr>
    <w:rPr>
      <w:rFonts w:eastAsia="Times New Roman" w:cs="Times New Roman"/>
      <w:szCs w:val="20"/>
      <w:lang w:eastAsia="ru-RU"/>
    </w:rPr>
  </w:style>
  <w:style w:type="character" w:customStyle="1" w:styleId="afb">
    <w:name w:val="Основной с отступом Знак"/>
    <w:basedOn w:val="a2"/>
    <w:link w:val="afa"/>
    <w:rsid w:val="00104E6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c">
    <w:name w:val="Placeholder Text"/>
    <w:basedOn w:val="a2"/>
    <w:uiPriority w:val="99"/>
    <w:semiHidden/>
    <w:rsid w:val="000D52EC"/>
    <w:rPr>
      <w:color w:val="808080"/>
    </w:rPr>
  </w:style>
  <w:style w:type="paragraph" w:styleId="afd">
    <w:name w:val="Normal (Web)"/>
    <w:basedOn w:val="a1"/>
    <w:uiPriority w:val="99"/>
    <w:unhideWhenUsed/>
    <w:rsid w:val="00F50B4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e">
    <w:name w:val="Strong"/>
    <w:basedOn w:val="a2"/>
    <w:uiPriority w:val="22"/>
    <w:qFormat/>
    <w:rsid w:val="00D4571C"/>
    <w:rPr>
      <w:b/>
      <w:bCs/>
    </w:rPr>
  </w:style>
  <w:style w:type="paragraph" w:customStyle="1" w:styleId="lineli">
    <w:name w:val="line_li"/>
    <w:basedOn w:val="a1"/>
    <w:rsid w:val="00A728A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ff">
    <w:name w:val="Table Grid"/>
    <w:basedOn w:val="a3"/>
    <w:uiPriority w:val="39"/>
    <w:rsid w:val="000171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0">
    <w:name w:val="Hyperlink"/>
    <w:basedOn w:val="a2"/>
    <w:uiPriority w:val="99"/>
    <w:unhideWhenUsed/>
    <w:rsid w:val="000E2D9F"/>
    <w:rPr>
      <w:color w:val="0000FF"/>
      <w:u w:val="single"/>
    </w:rPr>
  </w:style>
  <w:style w:type="paragraph" w:customStyle="1" w:styleId="stk-list-item">
    <w:name w:val="stk-list-item"/>
    <w:basedOn w:val="a1"/>
    <w:rsid w:val="00D958F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f1">
    <w:name w:val="Emphasis"/>
    <w:basedOn w:val="a2"/>
    <w:uiPriority w:val="20"/>
    <w:qFormat/>
    <w:rsid w:val="009927E3"/>
    <w:rPr>
      <w:i/>
      <w:iCs/>
    </w:rPr>
  </w:style>
  <w:style w:type="paragraph" w:styleId="aff2">
    <w:name w:val="Subtitle"/>
    <w:basedOn w:val="a1"/>
    <w:next w:val="a1"/>
    <w:link w:val="aff3"/>
    <w:uiPriority w:val="11"/>
    <w:qFormat/>
    <w:rsid w:val="003A248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3">
    <w:name w:val="Подзаголовок Знак"/>
    <w:basedOn w:val="a2"/>
    <w:link w:val="aff2"/>
    <w:uiPriority w:val="11"/>
    <w:rsid w:val="003A2489"/>
    <w:rPr>
      <w:rFonts w:eastAsiaTheme="minorEastAsia"/>
      <w:color w:val="5A5A5A" w:themeColor="text1" w:themeTint="A5"/>
      <w:spacing w:val="15"/>
    </w:rPr>
  </w:style>
  <w:style w:type="character" w:customStyle="1" w:styleId="mw-headline">
    <w:name w:val="mw-headline"/>
    <w:basedOn w:val="a2"/>
    <w:rsid w:val="00D823FE"/>
  </w:style>
  <w:style w:type="character" w:customStyle="1" w:styleId="mwe-math-mathml-inline">
    <w:name w:val="mwe-math-mathml-inline"/>
    <w:basedOn w:val="a2"/>
    <w:rsid w:val="00D823FE"/>
  </w:style>
  <w:style w:type="paragraph" w:customStyle="1" w:styleId="aff4">
    <w:name w:val="Содержимое таблицы"/>
    <w:basedOn w:val="a1"/>
    <w:rsid w:val="00A16FB7"/>
    <w:pPr>
      <w:widowControl w:val="0"/>
      <w:suppressLineNumbers/>
      <w:suppressAutoHyphens/>
      <w:spacing w:after="0" w:line="240" w:lineRule="auto"/>
    </w:pPr>
    <w:rPr>
      <w:rFonts w:eastAsia="DejaVu Sans" w:cs="DejaVu Sans"/>
      <w:sz w:val="24"/>
      <w:szCs w:val="24"/>
      <w:lang w:val="en-AU" w:eastAsia="zh-CN" w:bidi="en-US"/>
    </w:rPr>
  </w:style>
  <w:style w:type="paragraph" w:styleId="aff5">
    <w:name w:val="TOC Heading"/>
    <w:basedOn w:val="1"/>
    <w:next w:val="a1"/>
    <w:uiPriority w:val="39"/>
    <w:unhideWhenUsed/>
    <w:qFormat/>
    <w:rsid w:val="00C820D2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C820D2"/>
    <w:pPr>
      <w:spacing w:after="100"/>
      <w:ind w:left="220"/>
    </w:pPr>
  </w:style>
  <w:style w:type="paragraph" w:styleId="31">
    <w:name w:val="toc 3"/>
    <w:basedOn w:val="a1"/>
    <w:next w:val="a1"/>
    <w:autoRedefine/>
    <w:uiPriority w:val="39"/>
    <w:unhideWhenUsed/>
    <w:rsid w:val="00307972"/>
    <w:pPr>
      <w:tabs>
        <w:tab w:val="right" w:leader="dot" w:pos="9344"/>
      </w:tabs>
      <w:spacing w:after="100"/>
      <w:ind w:left="440"/>
    </w:pPr>
    <w:rPr>
      <w:rFonts w:cs="Times New Roman"/>
      <w:noProof/>
    </w:rPr>
  </w:style>
  <w:style w:type="character" w:customStyle="1" w:styleId="new">
    <w:name w:val="new"/>
    <w:basedOn w:val="a2"/>
    <w:rsid w:val="003B14F0"/>
  </w:style>
  <w:style w:type="paragraph" w:styleId="HTML">
    <w:name w:val="HTML Preformatted"/>
    <w:basedOn w:val="a1"/>
    <w:link w:val="HTML0"/>
    <w:uiPriority w:val="99"/>
    <w:semiHidden/>
    <w:unhideWhenUsed/>
    <w:rsid w:val="00C36A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C36AE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6">
    <w:name w:val="а_ТУСУР"/>
    <w:basedOn w:val="a1"/>
    <w:qFormat/>
    <w:rsid w:val="00307972"/>
    <w:pPr>
      <w:spacing w:after="0" w:line="360" w:lineRule="auto"/>
      <w:ind w:firstLine="709"/>
      <w:contextualSpacing/>
      <w:jc w:val="both"/>
    </w:pPr>
    <w:rPr>
      <w:rFonts w:eastAsia="Calibri" w:cs="Times New Roman"/>
    </w:rPr>
  </w:style>
  <w:style w:type="character" w:styleId="aff7">
    <w:name w:val="Unresolved Mention"/>
    <w:basedOn w:val="a2"/>
    <w:uiPriority w:val="99"/>
    <w:semiHidden/>
    <w:unhideWhenUsed/>
    <w:rsid w:val="00307972"/>
    <w:rPr>
      <w:color w:val="605E5C"/>
      <w:shd w:val="clear" w:color="auto" w:fill="E1DFDD"/>
    </w:rPr>
  </w:style>
  <w:style w:type="character" w:customStyle="1" w:styleId="typ">
    <w:name w:val="typ"/>
    <w:basedOn w:val="a2"/>
    <w:rsid w:val="00DE569D"/>
  </w:style>
  <w:style w:type="paragraph" w:customStyle="1" w:styleId="l1">
    <w:name w:val="l1"/>
    <w:basedOn w:val="a1"/>
    <w:rsid w:val="00F24C9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pln">
    <w:name w:val="pln"/>
    <w:basedOn w:val="a2"/>
    <w:rsid w:val="00F24C90"/>
  </w:style>
  <w:style w:type="character" w:customStyle="1" w:styleId="pun">
    <w:name w:val="pun"/>
    <w:basedOn w:val="a2"/>
    <w:rsid w:val="00F24C90"/>
  </w:style>
  <w:style w:type="character" w:customStyle="1" w:styleId="lit">
    <w:name w:val="lit"/>
    <w:basedOn w:val="a2"/>
    <w:rsid w:val="00F24C90"/>
  </w:style>
  <w:style w:type="character" w:customStyle="1" w:styleId="str">
    <w:name w:val="str"/>
    <w:basedOn w:val="a2"/>
    <w:rsid w:val="004D2162"/>
  </w:style>
  <w:style w:type="paragraph" w:customStyle="1" w:styleId="l2">
    <w:name w:val="l2"/>
    <w:basedOn w:val="a1"/>
    <w:rsid w:val="004D216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l3">
    <w:name w:val="l3"/>
    <w:basedOn w:val="a1"/>
    <w:rsid w:val="004D216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l4">
    <w:name w:val="l4"/>
    <w:basedOn w:val="a1"/>
    <w:rsid w:val="004D216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l0">
    <w:name w:val="l0"/>
    <w:basedOn w:val="a1"/>
    <w:rsid w:val="00E07D9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l5">
    <w:name w:val="l5"/>
    <w:basedOn w:val="a1"/>
    <w:rsid w:val="00775EB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l6">
    <w:name w:val="l6"/>
    <w:basedOn w:val="a1"/>
    <w:rsid w:val="00775EB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l7">
    <w:name w:val="l7"/>
    <w:basedOn w:val="a1"/>
    <w:rsid w:val="00775EB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l8">
    <w:name w:val="l8"/>
    <w:basedOn w:val="a1"/>
    <w:rsid w:val="00775EB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kwd">
    <w:name w:val="kwd"/>
    <w:basedOn w:val="a2"/>
    <w:rsid w:val="005740CE"/>
  </w:style>
  <w:style w:type="character" w:customStyle="1" w:styleId="com">
    <w:name w:val="com"/>
    <w:basedOn w:val="a2"/>
    <w:rsid w:val="005740CE"/>
  </w:style>
  <w:style w:type="paragraph" w:customStyle="1" w:styleId="l9">
    <w:name w:val="l9"/>
    <w:basedOn w:val="a1"/>
    <w:rsid w:val="005740C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active-ul">
    <w:name w:val="active-ul"/>
    <w:basedOn w:val="a1"/>
    <w:rsid w:val="00A9083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f3">
    <w:name w:val="Абзац списка Знак"/>
    <w:link w:val="af2"/>
    <w:uiPriority w:val="34"/>
    <w:locked/>
    <w:rsid w:val="006A2A42"/>
  </w:style>
  <w:style w:type="character" w:customStyle="1" w:styleId="enlighter-k0">
    <w:name w:val="enlighter-k0"/>
    <w:basedOn w:val="a2"/>
    <w:rsid w:val="005B7A56"/>
  </w:style>
  <w:style w:type="character" w:customStyle="1" w:styleId="enlighter-text">
    <w:name w:val="enlighter-text"/>
    <w:basedOn w:val="a2"/>
    <w:rsid w:val="005B7A56"/>
  </w:style>
  <w:style w:type="character" w:styleId="HTML1">
    <w:name w:val="HTML Code"/>
    <w:basedOn w:val="a2"/>
    <w:uiPriority w:val="99"/>
    <w:semiHidden/>
    <w:unhideWhenUsed/>
    <w:rsid w:val="00715784"/>
    <w:rPr>
      <w:rFonts w:ascii="Courier New" w:eastAsia="Times New Roman" w:hAnsi="Courier New" w:cs="Courier New"/>
      <w:sz w:val="20"/>
      <w:szCs w:val="20"/>
    </w:rPr>
  </w:style>
  <w:style w:type="character" w:customStyle="1" w:styleId="enlighter-c0">
    <w:name w:val="enlighter-c0"/>
    <w:basedOn w:val="a2"/>
    <w:rsid w:val="003952F8"/>
  </w:style>
  <w:style w:type="character" w:customStyle="1" w:styleId="enlighter-s0">
    <w:name w:val="enlighter-s0"/>
    <w:basedOn w:val="a2"/>
    <w:rsid w:val="003952F8"/>
  </w:style>
  <w:style w:type="character" w:customStyle="1" w:styleId="enlighter-m0">
    <w:name w:val="enlighter-m0"/>
    <w:basedOn w:val="a2"/>
    <w:rsid w:val="00F922E4"/>
  </w:style>
  <w:style w:type="character" w:customStyle="1" w:styleId="enlighter-g1">
    <w:name w:val="enlighter-g1"/>
    <w:basedOn w:val="a2"/>
    <w:rsid w:val="00F922E4"/>
  </w:style>
  <w:style w:type="character" w:customStyle="1" w:styleId="enlighter-m1">
    <w:name w:val="enlighter-m1"/>
    <w:basedOn w:val="a2"/>
    <w:rsid w:val="00F922E4"/>
  </w:style>
  <w:style w:type="character" w:customStyle="1" w:styleId="enlighter-n1">
    <w:name w:val="enlighter-n1"/>
    <w:basedOn w:val="a2"/>
    <w:rsid w:val="00F922E4"/>
  </w:style>
  <w:style w:type="character" w:customStyle="1" w:styleId="enlighter-n0">
    <w:name w:val="enlighter-n0"/>
    <w:basedOn w:val="a2"/>
    <w:rsid w:val="00F11AB8"/>
  </w:style>
  <w:style w:type="character" w:customStyle="1" w:styleId="enlighter-e0">
    <w:name w:val="enlighter-e0"/>
    <w:basedOn w:val="a2"/>
    <w:rsid w:val="00F11AB8"/>
  </w:style>
  <w:style w:type="character" w:customStyle="1" w:styleId="enlighter-k1">
    <w:name w:val="enlighter-k1"/>
    <w:basedOn w:val="a2"/>
    <w:rsid w:val="00533A28"/>
  </w:style>
  <w:style w:type="paragraph" w:styleId="aff8">
    <w:name w:val="Body Text"/>
    <w:basedOn w:val="a1"/>
    <w:link w:val="aff9"/>
    <w:rsid w:val="00713EEB"/>
    <w:pPr>
      <w:suppressAutoHyphens/>
      <w:spacing w:after="140"/>
      <w:ind w:firstLine="709"/>
      <w:jc w:val="both"/>
    </w:pPr>
    <w:rPr>
      <w:rFonts w:eastAsia="Times New Roman" w:cs="Times New Roman"/>
      <w:szCs w:val="20"/>
      <w:lang w:eastAsia="ru-RU"/>
    </w:rPr>
  </w:style>
  <w:style w:type="character" w:customStyle="1" w:styleId="aff9">
    <w:name w:val="Основной текст Знак"/>
    <w:basedOn w:val="a2"/>
    <w:link w:val="aff8"/>
    <w:rsid w:val="00713EE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TableParagraph">
    <w:name w:val="Table Paragraph"/>
    <w:basedOn w:val="a1"/>
    <w:uiPriority w:val="1"/>
    <w:qFormat/>
    <w:rsid w:val="00713EEB"/>
    <w:pPr>
      <w:widowControl w:val="0"/>
      <w:spacing w:after="0" w:line="240" w:lineRule="auto"/>
    </w:pPr>
    <w:rPr>
      <w:rFonts w:eastAsia="Times New Roman" w:cs="Times New Roman"/>
    </w:rPr>
  </w:style>
  <w:style w:type="table" w:customStyle="1" w:styleId="TableNormal">
    <w:name w:val="Table Normal"/>
    <w:uiPriority w:val="2"/>
    <w:semiHidden/>
    <w:unhideWhenUsed/>
    <w:qFormat/>
    <w:rsid w:val="00713EEB"/>
    <w:pPr>
      <w:suppressAutoHyphens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in-w-120px">
    <w:name w:val="min-w-[120px]"/>
    <w:basedOn w:val="a1"/>
    <w:rsid w:val="00F039C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whitespace-pre-wrap">
    <w:name w:val="whitespace-pre-wrap"/>
    <w:basedOn w:val="a1"/>
    <w:rsid w:val="00F00FE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fa">
    <w:name w:val="FollowedHyperlink"/>
    <w:basedOn w:val="a2"/>
    <w:uiPriority w:val="99"/>
    <w:semiHidden/>
    <w:unhideWhenUsed/>
    <w:rsid w:val="008E487F"/>
    <w:rPr>
      <w:color w:val="800080" w:themeColor="followedHyperlink"/>
      <w:u w:val="single"/>
    </w:rPr>
  </w:style>
  <w:style w:type="table" w:customStyle="1" w:styleId="14">
    <w:name w:val="Сетка таблицы1"/>
    <w:basedOn w:val="a3"/>
    <w:next w:val="aff"/>
    <w:uiPriority w:val="59"/>
    <w:rsid w:val="00F558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b">
    <w:name w:val="Введение_мое"/>
    <w:basedOn w:val="af2"/>
    <w:link w:val="affc"/>
    <w:autoRedefine/>
    <w:qFormat/>
    <w:rsid w:val="00920CDE"/>
    <w:pPr>
      <w:pageBreakBefore/>
      <w:pBdr>
        <w:top w:val="nil"/>
        <w:left w:val="nil"/>
        <w:bottom w:val="nil"/>
        <w:right w:val="nil"/>
        <w:between w:val="nil"/>
      </w:pBdr>
      <w:spacing w:after="200" w:line="360" w:lineRule="auto"/>
      <w:ind w:left="0"/>
      <w:jc w:val="center"/>
      <w:outlineLvl w:val="0"/>
    </w:pPr>
    <w:rPr>
      <w:rFonts w:eastAsia="Times New Roman" w:cs="Times New Roman"/>
      <w:b/>
      <w:color w:val="000000"/>
      <w:szCs w:val="28"/>
      <w:lang w:eastAsia="ru-RU"/>
    </w:rPr>
  </w:style>
  <w:style w:type="character" w:customStyle="1" w:styleId="affc">
    <w:name w:val="Введение_мое Знак"/>
    <w:basedOn w:val="a2"/>
    <w:link w:val="affb"/>
    <w:rsid w:val="00920CDE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affd">
    <w:name w:val="Обычный_мой"/>
    <w:basedOn w:val="a1"/>
    <w:link w:val="affe"/>
    <w:autoRedefine/>
    <w:qFormat/>
    <w:rsid w:val="00920CDE"/>
    <w:pPr>
      <w:spacing w:after="0" w:line="360" w:lineRule="auto"/>
      <w:ind w:firstLine="709"/>
      <w:jc w:val="both"/>
    </w:pPr>
    <w:rPr>
      <w:rFonts w:eastAsia="Times New Roman" w:cs="Times New Roman"/>
      <w:szCs w:val="28"/>
      <w:lang w:eastAsia="ru-RU"/>
    </w:rPr>
  </w:style>
  <w:style w:type="character" w:customStyle="1" w:styleId="affe">
    <w:name w:val="Обычный_мой Знак"/>
    <w:basedOn w:val="a2"/>
    <w:link w:val="affd"/>
    <w:rsid w:val="00920CD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.Перечисление"/>
    <w:basedOn w:val="affd"/>
    <w:autoRedefine/>
    <w:qFormat/>
    <w:rsid w:val="00920CDE"/>
    <w:pPr>
      <w:numPr>
        <w:numId w:val="30"/>
      </w:numPr>
    </w:pPr>
  </w:style>
  <w:style w:type="paragraph" w:customStyle="1" w:styleId="11">
    <w:name w:val="1 Главный"/>
    <w:basedOn w:val="a1"/>
    <w:next w:val="affd"/>
    <w:link w:val="15"/>
    <w:autoRedefine/>
    <w:qFormat/>
    <w:rsid w:val="00920CDE"/>
    <w:pPr>
      <w:pageBreakBefore/>
      <w:numPr>
        <w:numId w:val="33"/>
      </w:numPr>
      <w:pBdr>
        <w:top w:val="nil"/>
        <w:left w:val="nil"/>
        <w:bottom w:val="nil"/>
        <w:right w:val="nil"/>
        <w:between w:val="nil"/>
      </w:pBdr>
      <w:spacing w:after="240" w:line="360" w:lineRule="auto"/>
      <w:jc w:val="center"/>
    </w:pPr>
    <w:rPr>
      <w:rFonts w:eastAsia="Times New Roman" w:cs="Times New Roman"/>
      <w:b/>
      <w:color w:val="000000"/>
      <w:szCs w:val="28"/>
      <w:lang w:eastAsia="ru-RU"/>
    </w:rPr>
  </w:style>
  <w:style w:type="character" w:customStyle="1" w:styleId="15">
    <w:name w:val="1 Главный Знак"/>
    <w:basedOn w:val="a2"/>
    <w:link w:val="11"/>
    <w:rsid w:val="00920CDE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110">
    <w:name w:val="1.1 Пункт"/>
    <w:basedOn w:val="af2"/>
    <w:next w:val="affd"/>
    <w:link w:val="112"/>
    <w:autoRedefine/>
    <w:qFormat/>
    <w:rsid w:val="00920CDE"/>
    <w:pPr>
      <w:numPr>
        <w:ilvl w:val="1"/>
        <w:numId w:val="33"/>
      </w:numPr>
      <w:pBdr>
        <w:top w:val="nil"/>
        <w:left w:val="nil"/>
        <w:bottom w:val="nil"/>
        <w:right w:val="nil"/>
        <w:between w:val="nil"/>
      </w:pBdr>
      <w:spacing w:before="200" w:after="200" w:line="360" w:lineRule="auto"/>
      <w:jc w:val="center"/>
    </w:pPr>
    <w:rPr>
      <w:rFonts w:eastAsia="Times New Roman" w:cs="Times New Roman"/>
      <w:b/>
      <w:color w:val="000000"/>
      <w:szCs w:val="28"/>
      <w:lang w:eastAsia="ru-RU"/>
    </w:rPr>
  </w:style>
  <w:style w:type="character" w:customStyle="1" w:styleId="112">
    <w:name w:val="1.1 Пункт Знак"/>
    <w:basedOn w:val="a2"/>
    <w:link w:val="110"/>
    <w:rsid w:val="00920CDE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111">
    <w:name w:val="1.1.1 Подпункт"/>
    <w:basedOn w:val="af2"/>
    <w:next w:val="affd"/>
    <w:link w:val="1110"/>
    <w:autoRedefine/>
    <w:qFormat/>
    <w:rsid w:val="00920CDE"/>
    <w:pPr>
      <w:numPr>
        <w:ilvl w:val="2"/>
        <w:numId w:val="33"/>
      </w:numPr>
      <w:pBdr>
        <w:top w:val="nil"/>
        <w:left w:val="nil"/>
        <w:bottom w:val="nil"/>
        <w:right w:val="nil"/>
        <w:between w:val="nil"/>
      </w:pBdr>
      <w:spacing w:before="200" w:after="200" w:line="360" w:lineRule="auto"/>
      <w:jc w:val="center"/>
    </w:pPr>
    <w:rPr>
      <w:rFonts w:eastAsia="Times New Roman" w:cs="Times New Roman"/>
      <w:b/>
      <w:color w:val="000000"/>
      <w:szCs w:val="28"/>
      <w:lang w:eastAsia="ru-RU"/>
    </w:rPr>
  </w:style>
  <w:style w:type="character" w:customStyle="1" w:styleId="1110">
    <w:name w:val="1.1.1 Подпункт Знак"/>
    <w:basedOn w:val="a2"/>
    <w:link w:val="111"/>
    <w:rsid w:val="00920CDE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10">
    <w:name w:val="1Перечисление"/>
    <w:basedOn w:val="affd"/>
    <w:next w:val="affd"/>
    <w:autoRedefine/>
    <w:qFormat/>
    <w:rsid w:val="00920CDE"/>
    <w:pPr>
      <w:numPr>
        <w:numId w:val="34"/>
      </w:numPr>
    </w:pPr>
  </w:style>
  <w:style w:type="paragraph" w:customStyle="1" w:styleId="PyCharm">
    <w:name w:val="PyCharm"/>
    <w:basedOn w:val="a1"/>
    <w:next w:val="affd"/>
    <w:link w:val="PyCharm0"/>
    <w:autoRedefine/>
    <w:qFormat/>
    <w:rsid w:val="00920CDE"/>
    <w:pPr>
      <w:spacing w:after="0" w:line="240" w:lineRule="auto"/>
      <w:ind w:firstLine="709"/>
    </w:pPr>
    <w:rPr>
      <w:rFonts w:ascii="Consolas" w:hAnsi="Consolas" w:cs="Times New Roman"/>
      <w:sz w:val="20"/>
      <w:szCs w:val="28"/>
      <w:lang w:val="en-US"/>
    </w:rPr>
  </w:style>
  <w:style w:type="character" w:customStyle="1" w:styleId="PyCharm0">
    <w:name w:val="PyCharm Знак"/>
    <w:basedOn w:val="a2"/>
    <w:link w:val="PyCharm"/>
    <w:rsid w:val="00920CDE"/>
    <w:rPr>
      <w:rFonts w:ascii="Consolas" w:hAnsi="Consolas" w:cs="Times New Roman"/>
      <w:sz w:val="20"/>
      <w:szCs w:val="28"/>
      <w:lang w:val="en-US"/>
    </w:rPr>
  </w:style>
  <w:style w:type="paragraph" w:customStyle="1" w:styleId="ad">
    <w:name w:val="Под.Рис"/>
    <w:basedOn w:val="affd"/>
    <w:next w:val="affd"/>
    <w:link w:val="afff"/>
    <w:autoRedefine/>
    <w:qFormat/>
    <w:rsid w:val="00920CDE"/>
    <w:pPr>
      <w:spacing w:before="40" w:after="200"/>
      <w:ind w:firstLine="0"/>
      <w:jc w:val="center"/>
    </w:pPr>
  </w:style>
  <w:style w:type="character" w:customStyle="1" w:styleId="afff">
    <w:name w:val="Под.Рис Знак"/>
    <w:basedOn w:val="affe"/>
    <w:link w:val="ad"/>
    <w:rsid w:val="00920CD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0">
    <w:name w:val="Прил.Обязат_мое"/>
    <w:basedOn w:val="affd"/>
    <w:autoRedefine/>
    <w:uiPriority w:val="1"/>
    <w:qFormat/>
    <w:rsid w:val="00920CDE"/>
    <w:pPr>
      <w:ind w:firstLine="0"/>
      <w:jc w:val="center"/>
    </w:pPr>
    <w:rPr>
      <w:b/>
      <w:bCs/>
    </w:rPr>
  </w:style>
  <w:style w:type="paragraph" w:customStyle="1" w:styleId="a0">
    <w:name w:val="Спис.Ист_мое"/>
    <w:basedOn w:val="af2"/>
    <w:autoRedefine/>
    <w:uiPriority w:val="1"/>
    <w:qFormat/>
    <w:rsid w:val="00920CDE"/>
    <w:pPr>
      <w:widowControl w:val="0"/>
      <w:numPr>
        <w:numId w:val="35"/>
      </w:numPr>
      <w:autoSpaceDE w:val="0"/>
      <w:autoSpaceDN w:val="0"/>
      <w:spacing w:after="0" w:line="360" w:lineRule="auto"/>
      <w:ind w:right="212"/>
      <w:contextualSpacing w:val="0"/>
      <w:jc w:val="both"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57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892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66417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880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815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112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52229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00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79456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176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10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66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1428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520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4491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6105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10820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8767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66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8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9589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886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58153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63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14626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34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45375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751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6572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338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3904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669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82258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96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11149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022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74803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36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52976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933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873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55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0130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6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0898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166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1654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037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7966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81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7359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133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76730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621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89246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705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22627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25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63254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86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19387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510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01391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0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63368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48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029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119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16787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777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2609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742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2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46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3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724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540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1224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400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14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10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2697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55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95020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341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66575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924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115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660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92021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5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42874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663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97441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6835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186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97094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645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64646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905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80624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614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92277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88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50178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210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3646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463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99251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875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65711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204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8094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20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96035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1014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5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5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0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05043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050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711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24916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736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773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767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8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70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03011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311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809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4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78604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77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693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59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19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7638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1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79648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988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95173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62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0542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382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5078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969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46148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929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36976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590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87367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3646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4312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815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6525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392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11782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958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50288">
          <w:blockQuote w:val="1"/>
          <w:marLeft w:val="0"/>
          <w:marRight w:val="0"/>
          <w:marTop w:val="0"/>
          <w:marBottom w:val="300"/>
          <w:divBdr>
            <w:top w:val="none" w:sz="0" w:space="8" w:color="auto"/>
            <w:left w:val="single" w:sz="36" w:space="15" w:color="E54E53"/>
            <w:bottom w:val="none" w:sz="0" w:space="8" w:color="auto"/>
            <w:right w:val="none" w:sz="0" w:space="15" w:color="auto"/>
          </w:divBdr>
        </w:div>
      </w:divsChild>
    </w:div>
    <w:div w:id="12236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1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8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0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0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8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8372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954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8624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665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62971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3626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034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28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4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5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0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21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167894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412860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96003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3247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7103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9641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40102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121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9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2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9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37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7980603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803380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250781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110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3024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2628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53777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1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9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5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5178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521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69878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612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6238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552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97437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43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0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6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tadviser.ru/index.php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ws.amazon.com/machine-learning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69;&#1085;&#1078;&#1077;\Desktop\&#1064;&#1072;&#1073;&#1083;&#1086;&#1085;_&#1086;&#1090;&#1095;&#1105;&#1090;&#1072;_129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2C949B-7402-4E3A-8B48-1ED7ACC62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Шаблон_отчёта_129.dotx</Template>
  <TotalTime>1</TotalTime>
  <Pages>12</Pages>
  <Words>1312</Words>
  <Characters>7479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Энже</dc:creator>
  <cp:lastModifiedBy>Vladislav</cp:lastModifiedBy>
  <cp:revision>3</cp:revision>
  <cp:lastPrinted>2023-05-31T16:57:00Z</cp:lastPrinted>
  <dcterms:created xsi:type="dcterms:W3CDTF">2024-12-25T20:34:00Z</dcterms:created>
  <dcterms:modified xsi:type="dcterms:W3CDTF">2024-12-25T20:35:00Z</dcterms:modified>
</cp:coreProperties>
</file>