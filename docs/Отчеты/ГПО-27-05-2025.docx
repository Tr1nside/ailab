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C00" w14:textId="17169669" w:rsidR="0008734B" w:rsidRDefault="00A641BA" w:rsidP="00A641BA">
      <w:pPr>
        <w:pStyle w:val="aff6"/>
      </w:pPr>
      <w:r>
        <w:t>Введение</w:t>
      </w:r>
    </w:p>
    <w:p w14:paraId="7FB2EC2C" w14:textId="040763CF" w:rsidR="00A641BA" w:rsidRPr="00A641BA" w:rsidRDefault="00A641BA" w:rsidP="00FF6648">
      <w:pPr>
        <w:pStyle w:val="aff4"/>
      </w:pPr>
      <w:r w:rsidRPr="00A641BA">
        <w:t xml:space="preserve">В рамках </w:t>
      </w:r>
      <w:r w:rsidR="002F708D">
        <w:t>научно-проектной деятельности</w:t>
      </w:r>
      <w:r>
        <w:t xml:space="preserve"> была </w:t>
      </w:r>
      <w:r w:rsidRPr="00A641BA">
        <w:t xml:space="preserve">продолжена работа над проектом разработки собственной </w:t>
      </w:r>
      <w:proofErr w:type="spellStart"/>
      <w:r w:rsidRPr="00A641BA">
        <w:t>web</w:t>
      </w:r>
      <w:proofErr w:type="spellEnd"/>
      <w:r w:rsidRPr="00A641BA">
        <w:t>-платформы с интегрированной средой разработки (</w:t>
      </w:r>
      <w:proofErr w:type="spellStart"/>
      <w:r w:rsidRPr="00A641BA">
        <w:t>web</w:t>
      </w:r>
      <w:proofErr w:type="spellEnd"/>
      <w:r w:rsidRPr="00A641BA">
        <w:t>-IDE) для нужд СКБ «ИРС». Предыдущие этапы охватывали создание прототипа, реализацию базового интерфейса и архитектуры.</w:t>
      </w:r>
    </w:p>
    <w:p w14:paraId="034C65F7" w14:textId="332E69B5" w:rsidR="00A641BA" w:rsidRDefault="00A641BA" w:rsidP="00FF6648">
      <w:pPr>
        <w:pStyle w:val="aff4"/>
      </w:pPr>
      <w:r w:rsidRPr="00A641BA">
        <w:t>На текущем этапе была сосредоточена работа на расширении функциональности платформы, улучшении интерфейса и пользовательского опыта, а также на добавлении новых компонентов, включая системы взаимодействия между пользователями.</w:t>
      </w:r>
    </w:p>
    <w:p w14:paraId="169A2484" w14:textId="327794AD" w:rsidR="00A641BA" w:rsidRDefault="00A641BA" w:rsidP="00FF6648">
      <w:pPr>
        <w:pStyle w:val="aff4"/>
      </w:pPr>
    </w:p>
    <w:p w14:paraId="308F7795" w14:textId="39344139" w:rsidR="00A641BA" w:rsidRDefault="002F708D" w:rsidP="00A641BA">
      <w:pPr>
        <w:pStyle w:val="10"/>
      </w:pPr>
      <w:r>
        <w:lastRenderedPageBreak/>
        <w:t>ЦЕЛЬ ПРОЕКТА</w:t>
      </w:r>
    </w:p>
    <w:p w14:paraId="1B5934D0" w14:textId="41D5850C" w:rsidR="00887FC6" w:rsidRPr="00887FC6" w:rsidRDefault="00887FC6" w:rsidP="00FF6648">
      <w:pPr>
        <w:pStyle w:val="aff4"/>
      </w:pPr>
      <w:r>
        <w:t xml:space="preserve">Целью </w:t>
      </w:r>
      <w:r w:rsidRPr="00887FC6">
        <w:t xml:space="preserve">является доработка и расширение </w:t>
      </w:r>
      <w:proofErr w:type="spellStart"/>
      <w:r w:rsidRPr="00887FC6">
        <w:t>web</w:t>
      </w:r>
      <w:proofErr w:type="spellEnd"/>
      <w:r w:rsidRPr="00887FC6">
        <w:t>-платформы, сочетающей в себе функциональность для написания и исполнения программного кода, а также реализацию механизмов взаимодействия между пользователями.</w:t>
      </w:r>
    </w:p>
    <w:p w14:paraId="484BDE9D" w14:textId="18126DBB" w:rsidR="00887FC6" w:rsidRPr="00887FC6" w:rsidRDefault="00887FC6" w:rsidP="00FF6648">
      <w:pPr>
        <w:pStyle w:val="aff4"/>
      </w:pPr>
      <w:r w:rsidRPr="00887FC6">
        <w:t>В рамках поставленной цели планируется:</w:t>
      </w:r>
    </w:p>
    <w:p w14:paraId="21A7F8B7" w14:textId="2CE699EC" w:rsidR="00887FC6" w:rsidRPr="00887FC6" w:rsidRDefault="00887FC6" w:rsidP="001B2B64">
      <w:pPr>
        <w:pStyle w:val="aff4"/>
        <w:numPr>
          <w:ilvl w:val="0"/>
          <w:numId w:val="6"/>
        </w:numPr>
      </w:pPr>
      <w:r>
        <w:t>П</w:t>
      </w:r>
      <w:r w:rsidRPr="00887FC6">
        <w:t xml:space="preserve">ереработка и улучшение интерфейса и логики работы </w:t>
      </w:r>
      <w:proofErr w:type="spellStart"/>
      <w:r w:rsidRPr="00887FC6">
        <w:t>web</w:t>
      </w:r>
      <w:proofErr w:type="spellEnd"/>
      <w:r w:rsidRPr="00887FC6">
        <w:t>-IDE;</w:t>
      </w:r>
    </w:p>
    <w:p w14:paraId="43FD497D" w14:textId="48D44C18" w:rsidR="00887FC6" w:rsidRPr="00887FC6" w:rsidRDefault="00887FC6" w:rsidP="001B2B64">
      <w:pPr>
        <w:pStyle w:val="aff4"/>
        <w:numPr>
          <w:ilvl w:val="0"/>
          <w:numId w:val="6"/>
        </w:numPr>
      </w:pPr>
      <w:r>
        <w:t>Р</w:t>
      </w:r>
      <w:r w:rsidRPr="00887FC6">
        <w:t>еализация системы регистрации, авторизации и управления профилями пользователей;</w:t>
      </w:r>
    </w:p>
    <w:p w14:paraId="66F92569" w14:textId="00744E62" w:rsidR="00887FC6" w:rsidRPr="00887FC6" w:rsidRDefault="00887FC6" w:rsidP="001B2B64">
      <w:pPr>
        <w:pStyle w:val="aff4"/>
        <w:numPr>
          <w:ilvl w:val="0"/>
          <w:numId w:val="6"/>
        </w:numPr>
      </w:pPr>
      <w:r>
        <w:t>С</w:t>
      </w:r>
      <w:r w:rsidRPr="00887FC6">
        <w:t>оздание системы заявок в друзья и отображения списка контактов;</w:t>
      </w:r>
    </w:p>
    <w:p w14:paraId="7F1D27A6" w14:textId="153E606B" w:rsidR="00887FC6" w:rsidRDefault="00887FC6" w:rsidP="001B2B64">
      <w:pPr>
        <w:pStyle w:val="aff4"/>
        <w:numPr>
          <w:ilvl w:val="0"/>
          <w:numId w:val="6"/>
        </w:numPr>
      </w:pPr>
      <w:r>
        <w:t>Р</w:t>
      </w:r>
      <w:r w:rsidRPr="00887FC6">
        <w:t>азработка мессенджера;</w:t>
      </w:r>
    </w:p>
    <w:p w14:paraId="1505AE7C" w14:textId="25186B37" w:rsidR="00887FC6" w:rsidRPr="00887FC6" w:rsidRDefault="00887FC6" w:rsidP="001B2B64">
      <w:pPr>
        <w:pStyle w:val="aff4"/>
        <w:numPr>
          <w:ilvl w:val="0"/>
          <w:numId w:val="6"/>
        </w:numPr>
      </w:pPr>
      <w:r>
        <w:t>Внедрение Искусственного Интеллекта в мессенджер в виде чат-бота</w:t>
      </w:r>
      <w:r w:rsidRPr="00887FC6">
        <w:t>;</w:t>
      </w:r>
      <w:r>
        <w:t xml:space="preserve"> </w:t>
      </w:r>
    </w:p>
    <w:p w14:paraId="1C870AD6" w14:textId="34D5EE47" w:rsidR="00887FC6" w:rsidRPr="00887FC6" w:rsidRDefault="00887FC6" w:rsidP="001B2B64">
      <w:pPr>
        <w:pStyle w:val="aff4"/>
        <w:numPr>
          <w:ilvl w:val="0"/>
          <w:numId w:val="6"/>
        </w:numPr>
      </w:pPr>
      <w:r>
        <w:t>В</w:t>
      </w:r>
      <w:r w:rsidRPr="00887FC6">
        <w:t>недрение файлового менеджера;</w:t>
      </w:r>
    </w:p>
    <w:p w14:paraId="03B76D37" w14:textId="78E109CA" w:rsidR="00887FC6" w:rsidRPr="00887FC6" w:rsidRDefault="00887FC6" w:rsidP="001B2B64">
      <w:pPr>
        <w:pStyle w:val="aff4"/>
        <w:numPr>
          <w:ilvl w:val="0"/>
          <w:numId w:val="6"/>
        </w:numPr>
      </w:pPr>
      <w:r>
        <w:t>П</w:t>
      </w:r>
      <w:r w:rsidRPr="00887FC6">
        <w:t>овышение удобства и гибкости платформы для дальнейшего масштабирования.</w:t>
      </w:r>
    </w:p>
    <w:p w14:paraId="2652DB85" w14:textId="0E22F6B5" w:rsidR="00A641BA" w:rsidRDefault="00A641BA" w:rsidP="00FF6648">
      <w:pPr>
        <w:pStyle w:val="aff4"/>
      </w:pPr>
    </w:p>
    <w:p w14:paraId="6E5F3A38" w14:textId="6A738188" w:rsidR="00887FC6" w:rsidRDefault="002F708D" w:rsidP="00887FC6">
      <w:pPr>
        <w:pStyle w:val="10"/>
      </w:pPr>
      <w:r>
        <w:lastRenderedPageBreak/>
        <w:t>ВЫПОЛНЕНИЕ ПОСТАВЛЕННЫХ ЗАДАЧ</w:t>
      </w:r>
    </w:p>
    <w:p w14:paraId="61E2D2DA" w14:textId="25ADBFE7" w:rsidR="00887FC6" w:rsidRDefault="00887FC6" w:rsidP="00887FC6">
      <w:pPr>
        <w:pStyle w:val="11"/>
      </w:pPr>
      <w:r>
        <w:t>П</w:t>
      </w:r>
      <w:r w:rsidRPr="00887FC6">
        <w:t xml:space="preserve">ереработка и улучшение интерфейса и логики работы </w:t>
      </w:r>
      <w:proofErr w:type="spellStart"/>
      <w:r w:rsidRPr="00887FC6">
        <w:t>web</w:t>
      </w:r>
      <w:proofErr w:type="spellEnd"/>
      <w:r w:rsidRPr="00887FC6">
        <w:t>-IDE</w:t>
      </w:r>
    </w:p>
    <w:p w14:paraId="7358F5DA" w14:textId="7D9582B2" w:rsidR="008409F9" w:rsidRDefault="008409F9" w:rsidP="00FF6648">
      <w:pPr>
        <w:pStyle w:val="aff4"/>
      </w:pPr>
      <w:r>
        <w:t>В рамках данного этапа была выполнена переработка интерфейса и логики работы IDE-страницы. Старый интерфейс обладал рядом недостатков: он был неудобен для пользователя и ограничивал функциональные возможности платформы. В связи с этим было принято решение об обновлении как внешнего вида, так и внутренней логики взаимодействия элементов интерфейса.</w:t>
      </w:r>
    </w:p>
    <w:p w14:paraId="6BC3DA5A" w14:textId="2C5F3F51" w:rsidR="008409F9" w:rsidRDefault="008409F9" w:rsidP="00FF6648">
      <w:pPr>
        <w:pStyle w:val="aff4"/>
      </w:pPr>
      <w:r>
        <w:t>В процессе доработки была удалена кнопка загрузки файла, как избыточная, и добавлена новая кнопка для открытия и закрытия консоли. Также внедрено меню управления средой выполнения кода.</w:t>
      </w:r>
    </w:p>
    <w:p w14:paraId="5D0CD639" w14:textId="5BD80FAF" w:rsidR="008409F9" w:rsidRDefault="008409F9" w:rsidP="00FF6648">
      <w:pPr>
        <w:pStyle w:val="aff4"/>
      </w:pPr>
      <w:r>
        <w:t>Через это меню пользователь может:</w:t>
      </w:r>
    </w:p>
    <w:p w14:paraId="51489549" w14:textId="4FDD54AD" w:rsidR="008409F9" w:rsidRPr="008409F9" w:rsidRDefault="008409F9" w:rsidP="001B2B64">
      <w:pPr>
        <w:pStyle w:val="aff4"/>
        <w:numPr>
          <w:ilvl w:val="0"/>
          <w:numId w:val="7"/>
        </w:numPr>
      </w:pPr>
      <w:r>
        <w:t>И</w:t>
      </w:r>
      <w:r w:rsidRPr="008409F9">
        <w:t>зменять версию языка программирования;</w:t>
      </w:r>
    </w:p>
    <w:p w14:paraId="6893F5D9" w14:textId="00F3590C" w:rsidR="008409F9" w:rsidRPr="008409F9" w:rsidRDefault="008409F9" w:rsidP="001B2B64">
      <w:pPr>
        <w:pStyle w:val="aff4"/>
        <w:numPr>
          <w:ilvl w:val="0"/>
          <w:numId w:val="7"/>
        </w:numPr>
      </w:pPr>
      <w:r>
        <w:t>П</w:t>
      </w:r>
      <w:r w:rsidRPr="008409F9">
        <w:t>одключать или отключать используемые библиотеки;</w:t>
      </w:r>
    </w:p>
    <w:p w14:paraId="0F4B67FE" w14:textId="331E210D" w:rsidR="008409F9" w:rsidRDefault="008409F9" w:rsidP="001B2B64">
      <w:pPr>
        <w:pStyle w:val="aff4"/>
        <w:numPr>
          <w:ilvl w:val="0"/>
          <w:numId w:val="7"/>
        </w:numPr>
      </w:pPr>
      <w:r>
        <w:t>В</w:t>
      </w:r>
      <w:r w:rsidRPr="008409F9">
        <w:t xml:space="preserve"> будущем — выбирать язык программирования</w:t>
      </w:r>
    </w:p>
    <w:p w14:paraId="7D0EDA4D" w14:textId="1ED09A16" w:rsidR="008409F9" w:rsidRDefault="008409F9" w:rsidP="00FF6648">
      <w:pPr>
        <w:pStyle w:val="aff4"/>
      </w:pPr>
      <w:r>
        <w:t>Для вызова данного меню была добавлена отдельная кнопка в панель управления.</w:t>
      </w:r>
      <w:r w:rsidRPr="008409F9">
        <w:rPr>
          <w:lang w:val="en-US"/>
        </w:rPr>
        <w:drawing>
          <wp:inline distT="0" distB="0" distL="0" distR="0" wp14:anchorId="7394E739" wp14:editId="0FC5D08D">
            <wp:extent cx="5939790" cy="2807335"/>
            <wp:effectExtent l="19050" t="19050" r="2286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3936A" w14:textId="6BF1F798" w:rsidR="008409F9" w:rsidRPr="008409F9" w:rsidRDefault="008409F9" w:rsidP="00FF6648">
      <w:pPr>
        <w:pStyle w:val="affffc"/>
      </w:pPr>
      <w:r>
        <w:t>Р</w:t>
      </w:r>
      <w:r>
        <w:t xml:space="preserve">исунок </w:t>
      </w:r>
      <w:r w:rsidR="003B6E89">
        <w:t>2</w:t>
      </w:r>
      <w:r>
        <w:t xml:space="preserve">.1 – Вид </w:t>
      </w:r>
      <w:r w:rsidR="006B6C32">
        <w:t>меню управления средой выполнения кода</w:t>
      </w:r>
      <w:r w:rsidR="006B6C32">
        <w:t>.</w:t>
      </w:r>
      <w:r>
        <w:t xml:space="preserve"> </w:t>
      </w:r>
    </w:p>
    <w:p w14:paraId="05AAAD71" w14:textId="69F74B0F" w:rsidR="008409F9" w:rsidRDefault="008409F9" w:rsidP="00FF6648">
      <w:pPr>
        <w:pStyle w:val="aff4"/>
      </w:pPr>
      <w:r w:rsidRPr="008409F9">
        <w:lastRenderedPageBreak/>
        <w:t xml:space="preserve">Дополнительно была проведена визуальная переработка интерфейса IDE с целью повышения удобства и улучшения пользовательского восприятия. Изменения коснулись цветовой схемы, размещения элементов и логики взаимодействия </w:t>
      </w:r>
      <w:r w:rsidR="006B6C32">
        <w:t>элементов</w:t>
      </w:r>
      <w:r w:rsidRPr="008409F9">
        <w:t>.</w:t>
      </w:r>
    </w:p>
    <w:p w14:paraId="7021116D" w14:textId="50F408AD" w:rsidR="008409F9" w:rsidRDefault="008409F9" w:rsidP="00FF6648">
      <w:pPr>
        <w:pStyle w:val="affffc"/>
      </w:pPr>
      <w:r w:rsidRPr="008409F9">
        <w:drawing>
          <wp:inline distT="0" distB="0" distL="0" distR="0" wp14:anchorId="555D3122" wp14:editId="0EAE37D8">
            <wp:extent cx="5939790" cy="2807335"/>
            <wp:effectExtent l="19050" t="19050" r="2286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3B6E89">
        <w:t>2</w:t>
      </w:r>
      <w:r>
        <w:t>.</w:t>
      </w:r>
      <w:r w:rsidR="003B6E89">
        <w:t xml:space="preserve">2 </w:t>
      </w:r>
      <w:r>
        <w:t xml:space="preserve">– Вид </w:t>
      </w:r>
      <w:r>
        <w:rPr>
          <w:lang w:val="en-US"/>
        </w:rPr>
        <w:t>web</w:t>
      </w:r>
      <w:r>
        <w:t>-</w:t>
      </w:r>
      <w:r>
        <w:rPr>
          <w:lang w:val="en-US"/>
        </w:rPr>
        <w:t>IDE</w:t>
      </w:r>
      <w:r w:rsidR="006B6C32">
        <w:t>.</w:t>
      </w:r>
    </w:p>
    <w:p w14:paraId="2D8BF7A3" w14:textId="7C96BDD6" w:rsidR="006B6C32" w:rsidRDefault="006B6C32" w:rsidP="006B6C32">
      <w:pPr>
        <w:pStyle w:val="11"/>
      </w:pPr>
      <w:r>
        <w:t>Р</w:t>
      </w:r>
      <w:r w:rsidRPr="00887FC6">
        <w:t>еализация системы регистрации, авторизации и управления профилями пользователей</w:t>
      </w:r>
      <w:r>
        <w:t>.</w:t>
      </w:r>
    </w:p>
    <w:p w14:paraId="29036921" w14:textId="1F99EF5F" w:rsidR="006B6C32" w:rsidRPr="006B6C32" w:rsidRDefault="006B6C32" w:rsidP="00FF6648">
      <w:pPr>
        <w:pStyle w:val="aff4"/>
      </w:pPr>
      <w:r>
        <w:tab/>
      </w:r>
      <w:r w:rsidRPr="006B6C32">
        <w:t>Одним из ключевых этапов стало создание системы работы с пользователями, включающей регистрацию, авторизацию и управление профилем. Это необходимо для индивидуализации работы в среде разработки, обеспечения безопасности и организации взаимодействия между участниками платформы.</w:t>
      </w:r>
    </w:p>
    <w:p w14:paraId="02E4D0B0" w14:textId="77777777" w:rsidR="006B6C32" w:rsidRPr="006B6C32" w:rsidRDefault="006B6C32" w:rsidP="00FF6648">
      <w:pPr>
        <w:pStyle w:val="aff4"/>
      </w:pPr>
      <w:r w:rsidRPr="006B6C32">
        <w:t>Была реализована форма регистрации с базовой проверкой введённых данных, исключающей возможность повторной регистрации одного и того же пользователя. Также добавлена форма входа с переходом в личный кабинет после успешной авторизации.</w:t>
      </w:r>
    </w:p>
    <w:p w14:paraId="1D793B74" w14:textId="77777777" w:rsidR="00ED39A9" w:rsidRDefault="00ED39A9" w:rsidP="00FF6648">
      <w:pPr>
        <w:pStyle w:val="aff4"/>
      </w:pPr>
    </w:p>
    <w:p w14:paraId="1F269E2C" w14:textId="28B0CD01" w:rsidR="006B6C32" w:rsidRPr="006B6C32" w:rsidRDefault="006B6C32" w:rsidP="00FF6648">
      <w:pPr>
        <w:pStyle w:val="aff4"/>
      </w:pPr>
      <w:r w:rsidRPr="006B6C32">
        <w:t>После входа в систему пользователю становится доступен личный профиль, содержащий основную информацию: имя, адрес электронной почты</w:t>
      </w:r>
      <w:r w:rsidR="007F63A3">
        <w:t xml:space="preserve">, </w:t>
      </w:r>
      <w:r w:rsidRPr="006B6C32">
        <w:lastRenderedPageBreak/>
        <w:t>список друзей</w:t>
      </w:r>
      <w:r w:rsidR="007F63A3">
        <w:t xml:space="preserve"> и </w:t>
      </w:r>
      <w:r w:rsidR="007F63A3">
        <w:rPr>
          <w:lang w:val="en-US"/>
        </w:rPr>
        <w:t>QR</w:t>
      </w:r>
      <w:r w:rsidR="007F63A3">
        <w:t>-код, содержащий ссылку на страницу пользователя</w:t>
      </w:r>
      <w:r w:rsidRPr="006B6C32">
        <w:t>. При необходимости пользователь может изменить часть данных</w:t>
      </w:r>
      <w:r w:rsidR="007F63A3">
        <w:t xml:space="preserve"> или добавить дополнительную информацию, например должность, номер телефона, ссылки на такие ресурсы как </w:t>
      </w:r>
      <w:r w:rsidR="007F63A3">
        <w:rPr>
          <w:lang w:val="en-US"/>
        </w:rPr>
        <w:t>Telegram</w:t>
      </w:r>
      <w:r w:rsidR="007F63A3" w:rsidRPr="007F63A3">
        <w:t xml:space="preserve">, </w:t>
      </w:r>
      <w:r w:rsidR="007F63A3">
        <w:rPr>
          <w:lang w:val="en-US"/>
        </w:rPr>
        <w:t>VK</w:t>
      </w:r>
      <w:r w:rsidR="007F63A3" w:rsidRPr="007F63A3">
        <w:t xml:space="preserve"> </w:t>
      </w:r>
      <w:r w:rsidR="007F63A3">
        <w:t xml:space="preserve">и </w:t>
      </w:r>
      <w:r w:rsidR="007F63A3">
        <w:rPr>
          <w:lang w:val="en-US"/>
        </w:rPr>
        <w:t>GitHub</w:t>
      </w:r>
      <w:r w:rsidRPr="006B6C32">
        <w:t xml:space="preserve">. Также предусмотрен </w:t>
      </w:r>
      <w:r w:rsidR="00FA3D39">
        <w:t>механизм</w:t>
      </w:r>
      <w:r w:rsidRPr="006B6C32">
        <w:t xml:space="preserve"> отправки заявок на добавление в друзья</w:t>
      </w:r>
      <w:r w:rsidR="00FA3D39">
        <w:t xml:space="preserve"> и редактирования профиля в виде меню, где можно изменить данные и фото профиля</w:t>
      </w:r>
      <w:r w:rsidRPr="006B6C32">
        <w:t>.</w:t>
      </w:r>
    </w:p>
    <w:p w14:paraId="278EB43D" w14:textId="77777777" w:rsidR="006B6C32" w:rsidRPr="006B6C32" w:rsidRDefault="006B6C32" w:rsidP="00FF6648">
      <w:pPr>
        <w:pStyle w:val="aff4"/>
      </w:pPr>
      <w:r w:rsidRPr="006B6C32">
        <w:t>Для хранения данных о пользователях используется простая база данных, а логика работы реализована на стороне сервера.</w:t>
      </w:r>
    </w:p>
    <w:p w14:paraId="28A53FC2" w14:textId="3850E287" w:rsidR="006B6C32" w:rsidRDefault="006B6C32" w:rsidP="00FF6648">
      <w:pPr>
        <w:pStyle w:val="aff4"/>
      </w:pPr>
      <w:r w:rsidRPr="006B6C32">
        <w:t>Реализация этих функций позволила заложить основу для организации взаимодействия между пользователями и последующего расширения платформы — например, мессенджера, системы уведомлений или разграничения прав доступа</w:t>
      </w:r>
      <w:r w:rsidR="007F63A3">
        <w:t>.</w:t>
      </w:r>
      <w:r w:rsidR="002F708D" w:rsidRPr="002F708D">
        <w:t xml:space="preserve"> </w:t>
      </w:r>
      <w:r w:rsidR="003B6E89">
        <w:rPr>
          <w:noProof/>
        </w:rPr>
        <w:drawing>
          <wp:inline distT="0" distB="0" distL="0" distR="0" wp14:anchorId="56618833" wp14:editId="5932EDB3">
            <wp:extent cx="5939790" cy="2807335"/>
            <wp:effectExtent l="19050" t="19050" r="22860" b="120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B42AEB" w14:textId="6C375B31" w:rsidR="00ED39A9" w:rsidRDefault="00ED39A9" w:rsidP="00FF6648">
      <w:pPr>
        <w:pStyle w:val="affffc"/>
      </w:pPr>
      <w:r>
        <w:t>Рис</w:t>
      </w:r>
      <w:r>
        <w:t xml:space="preserve">унок </w:t>
      </w:r>
      <w:r>
        <w:t>2</w:t>
      </w:r>
      <w:r>
        <w:t>.</w:t>
      </w:r>
      <w:r w:rsidR="003B6E89">
        <w:t>3</w:t>
      </w:r>
      <w:r>
        <w:t xml:space="preserve"> – Вид </w:t>
      </w:r>
      <w:r>
        <w:rPr>
          <w:lang w:val="en-US"/>
        </w:rPr>
        <w:t>web</w:t>
      </w:r>
      <w:r>
        <w:t>-</w:t>
      </w:r>
      <w:r>
        <w:rPr>
          <w:lang w:val="en-US"/>
        </w:rPr>
        <w:t>IDE</w:t>
      </w:r>
      <w:r>
        <w:t>.</w:t>
      </w:r>
    </w:p>
    <w:p w14:paraId="530ED616" w14:textId="5A5D93C6" w:rsidR="002F708D" w:rsidRDefault="00BA7D5C" w:rsidP="00FF6648">
      <w:pPr>
        <w:pStyle w:val="affffc"/>
      </w:pPr>
      <w:r>
        <w:rPr>
          <w:noProof/>
        </w:rPr>
        <w:lastRenderedPageBreak/>
        <w:drawing>
          <wp:inline distT="0" distB="0" distL="0" distR="0" wp14:anchorId="56FE3E1B" wp14:editId="67118FBF">
            <wp:extent cx="5939790" cy="2807335"/>
            <wp:effectExtent l="19050" t="19050" r="22860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A7D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EE8A9" wp14:editId="09BE68F0">
            <wp:extent cx="5939790" cy="2807335"/>
            <wp:effectExtent l="19050" t="19050" r="22860" b="120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C4F2FA" w14:textId="2A5CA3CD" w:rsidR="006B6C32" w:rsidRPr="002F708D" w:rsidRDefault="00ED39A9" w:rsidP="00FF6648">
      <w:pPr>
        <w:pStyle w:val="affffc"/>
      </w:pPr>
      <w:r>
        <w:t>Рис</w:t>
      </w:r>
      <w:r>
        <w:t>унк</w:t>
      </w:r>
      <w:r w:rsidR="00BA7D5C">
        <w:t>и</w:t>
      </w:r>
      <w:r>
        <w:t xml:space="preserve"> </w:t>
      </w:r>
      <w:r>
        <w:t>2</w:t>
      </w:r>
      <w:r>
        <w:t>.</w:t>
      </w:r>
      <w:r w:rsidR="003B6E89">
        <w:t>4</w:t>
      </w:r>
      <w:r w:rsidR="00BA7D5C">
        <w:t xml:space="preserve"> (а-б)</w:t>
      </w:r>
      <w:r>
        <w:t xml:space="preserve"> – Вид </w:t>
      </w:r>
      <w:r>
        <w:t>меню редактирования профиля</w:t>
      </w:r>
    </w:p>
    <w:p w14:paraId="3DB54E48" w14:textId="4D6262F3" w:rsidR="004C4EAE" w:rsidRDefault="00FA3D39" w:rsidP="004C4EAE">
      <w:pPr>
        <w:pStyle w:val="11"/>
      </w:pPr>
      <w:r>
        <w:t>С</w:t>
      </w:r>
      <w:r w:rsidRPr="00887FC6">
        <w:t>оздание системы заявок в друзья и отображения списка контактов</w:t>
      </w:r>
    </w:p>
    <w:p w14:paraId="09390545" w14:textId="10CA5897" w:rsidR="004C4EAE" w:rsidRPr="004C4EAE" w:rsidRDefault="004C4EAE" w:rsidP="00FF6648">
      <w:pPr>
        <w:pStyle w:val="aff4"/>
      </w:pPr>
      <w:r w:rsidRPr="004C4EAE">
        <w:t>Для повышения уровня взаимодействия между пользователями платформы была разработана система заявок в друзья, а также реализовано отображение списка контактов.</w:t>
      </w:r>
    </w:p>
    <w:p w14:paraId="6B8BDBB1" w14:textId="77777777" w:rsidR="004C4EAE" w:rsidRPr="004C4EAE" w:rsidRDefault="004C4EAE" w:rsidP="00FF6648">
      <w:pPr>
        <w:pStyle w:val="aff4"/>
      </w:pPr>
      <w:r w:rsidRPr="004C4EAE">
        <w:t xml:space="preserve">Пользователь имеет возможность найти другого участника платформы и отправить ему заявку в друзья. Отправленный запрос отображается у получателя, который может либо принять, либо отклонить его. При принятии </w:t>
      </w:r>
      <w:r w:rsidRPr="004C4EAE">
        <w:lastRenderedPageBreak/>
        <w:t>заявки оба пользователя автоматически добавляются в списки контактов друг друга.</w:t>
      </w:r>
    </w:p>
    <w:p w14:paraId="6F77F4E8" w14:textId="527AEEE6" w:rsidR="004C4EAE" w:rsidRPr="004C4EAE" w:rsidRDefault="004C4EAE" w:rsidP="00FF6648">
      <w:pPr>
        <w:pStyle w:val="aff4"/>
      </w:pPr>
      <w:r w:rsidRPr="004C4EAE">
        <w:t>Контакты отображаются в виде отдельного списка, доступного из пользовательского профиля. В дальнейшем именно с этими пользователями можно будет начинать диалог в мессенджере.</w:t>
      </w:r>
    </w:p>
    <w:p w14:paraId="67FB5FCA" w14:textId="603AA0BF" w:rsidR="004C4EAE" w:rsidRDefault="004C4EAE" w:rsidP="00FF6648">
      <w:pPr>
        <w:pStyle w:val="aff4"/>
      </w:pPr>
      <w:r w:rsidRPr="004C4EAE">
        <w:t xml:space="preserve">Данная функциональность закладывает основу для реализации социальной составляющей </w:t>
      </w:r>
      <w:proofErr w:type="spellStart"/>
      <w:r w:rsidRPr="004C4EAE">
        <w:t>web</w:t>
      </w:r>
      <w:proofErr w:type="spellEnd"/>
      <w:r w:rsidRPr="004C4EAE">
        <w:t>-платформы, а также обеспечивает персонализированное взаимодействие между участниками.</w:t>
      </w:r>
      <w:r w:rsidR="00C10E6C" w:rsidRPr="00C10E6C">
        <w:rPr>
          <w:noProof/>
        </w:rPr>
        <w:t xml:space="preserve"> </w:t>
      </w:r>
      <w:r w:rsidR="00C10E6C" w:rsidRPr="00C10E6C">
        <w:drawing>
          <wp:inline distT="0" distB="0" distL="0" distR="0" wp14:anchorId="58D4D432" wp14:editId="4AE2268D">
            <wp:extent cx="5939790" cy="2807335"/>
            <wp:effectExtent l="19050" t="19050" r="2286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10E6C" w:rsidRPr="00C10E6C">
        <w:rPr>
          <w:noProof/>
        </w:rPr>
        <w:t xml:space="preserve"> </w:t>
      </w:r>
    </w:p>
    <w:p w14:paraId="28E40ADA" w14:textId="27C47FEF" w:rsidR="00FA3D39" w:rsidRDefault="00C10E6C" w:rsidP="00FF6648">
      <w:pPr>
        <w:pStyle w:val="affffc"/>
      </w:pPr>
      <w:r>
        <w:t>Р</w:t>
      </w:r>
      <w:r>
        <w:t xml:space="preserve">исунок </w:t>
      </w:r>
      <w:r w:rsidR="003B6E89">
        <w:t>2</w:t>
      </w:r>
      <w:r>
        <w:t>.</w:t>
      </w:r>
      <w:r w:rsidR="003B6E89">
        <w:t>5</w:t>
      </w:r>
      <w:r>
        <w:t xml:space="preserve"> – Вид </w:t>
      </w:r>
      <w:r>
        <w:t>страницы списка друзей</w:t>
      </w:r>
      <w:r w:rsidR="002F708D">
        <w:t>.</w:t>
      </w:r>
    </w:p>
    <w:p w14:paraId="359E90B3" w14:textId="00D10CE3" w:rsidR="00AB11AA" w:rsidRDefault="00BA7D5C" w:rsidP="00AB11AA">
      <w:pPr>
        <w:pStyle w:val="11"/>
      </w:pPr>
      <w:r>
        <w:t>Р</w:t>
      </w:r>
      <w:r w:rsidRPr="00887FC6">
        <w:t>азработка мессенджера</w:t>
      </w:r>
    </w:p>
    <w:p w14:paraId="5CF05206" w14:textId="6EE813F0" w:rsidR="00BA7D5C" w:rsidRDefault="00AB11AA" w:rsidP="00FF6648">
      <w:pPr>
        <w:pStyle w:val="aff4"/>
      </w:pPr>
      <w:r>
        <w:t>Следующим этапом работы стала реализация встроенного мессенджера, предназначенного для обмена сообщениями между пользователями платформы в режиме реального времени.</w:t>
      </w:r>
    </w:p>
    <w:p w14:paraId="5851D639" w14:textId="3BA529CD" w:rsidR="00AB11AA" w:rsidRDefault="00AB11AA" w:rsidP="00FF6648">
      <w:pPr>
        <w:pStyle w:val="aff4"/>
      </w:pPr>
      <w:r>
        <w:t>Мессенджер позволяет пользователю:</w:t>
      </w:r>
    </w:p>
    <w:p w14:paraId="4A417DE8" w14:textId="44EE6408" w:rsidR="00AB11AA" w:rsidRDefault="00AB11AA" w:rsidP="001B2B64">
      <w:pPr>
        <w:pStyle w:val="aff4"/>
        <w:numPr>
          <w:ilvl w:val="0"/>
          <w:numId w:val="8"/>
        </w:numPr>
      </w:pPr>
      <w:r>
        <w:t>В</w:t>
      </w:r>
      <w:r>
        <w:t>ести личную переписку с добавленными в друзья контактами;</w:t>
      </w:r>
    </w:p>
    <w:p w14:paraId="588E5303" w14:textId="4114C529" w:rsidR="00AB11AA" w:rsidRDefault="00AB11AA" w:rsidP="001B2B64">
      <w:pPr>
        <w:pStyle w:val="aff4"/>
        <w:numPr>
          <w:ilvl w:val="0"/>
          <w:numId w:val="8"/>
        </w:numPr>
      </w:pPr>
      <w:r>
        <w:t>П</w:t>
      </w:r>
      <w:r>
        <w:t>росматривать историю сообщений;</w:t>
      </w:r>
    </w:p>
    <w:p w14:paraId="13BF81D1" w14:textId="77777777" w:rsidR="00AB11AA" w:rsidRDefault="00AB11AA" w:rsidP="001B2B64">
      <w:pPr>
        <w:pStyle w:val="aff4"/>
        <w:numPr>
          <w:ilvl w:val="0"/>
          <w:numId w:val="8"/>
        </w:numPr>
      </w:pPr>
      <w:r>
        <w:t>Общаться с Искусственным Интеллектом в чате</w:t>
      </w:r>
      <w:r w:rsidRPr="00AB11AA">
        <w:t>;</w:t>
      </w:r>
    </w:p>
    <w:p w14:paraId="13B745A0" w14:textId="666E9A52" w:rsidR="00AB11AA" w:rsidRDefault="00AB11AA" w:rsidP="00FF6648">
      <w:pPr>
        <w:pStyle w:val="aff4"/>
      </w:pPr>
      <w:r>
        <w:lastRenderedPageBreak/>
        <w:t>Интерфейс мессенджера разработан с упором на простоту и удобство: каждое сообщение визуально разделено, отображается имя отправителя</w:t>
      </w:r>
      <w:r>
        <w:t>,</w:t>
      </w:r>
      <w:r>
        <w:t xml:space="preserve"> время отправки</w:t>
      </w:r>
      <w:r>
        <w:t xml:space="preserve"> и статус просмотра</w:t>
      </w:r>
      <w:r>
        <w:t xml:space="preserve">. </w:t>
      </w:r>
      <w:r>
        <w:t>Можно отправлять как текстовые сообщения, так и фото, видео и файлы.</w:t>
      </w:r>
      <w:r w:rsidR="005C00DE">
        <w:t xml:space="preserve"> Также можно удалить историю переписки.</w:t>
      </w:r>
    </w:p>
    <w:p w14:paraId="40045B9C" w14:textId="77777777" w:rsidR="00180779" w:rsidRDefault="00180779" w:rsidP="00FF6648">
      <w:pPr>
        <w:pStyle w:val="aff4"/>
      </w:pPr>
      <w:r>
        <w:t>Создание мессенджера значительно повысило уровень интерактивности платформы и позволило пользователям оперативно обмениваться информацией, не покидая среду разработки. Это также стало важным подготовительным шагом к интеграции дополнительных интеллектуальных функций, таких как чаты с ИИ.</w:t>
      </w:r>
    </w:p>
    <w:p w14:paraId="5BC9B8E1" w14:textId="5006F57B" w:rsidR="00180779" w:rsidRPr="00180779" w:rsidRDefault="00180779" w:rsidP="00FF6648">
      <w:pPr>
        <w:pStyle w:val="aff4"/>
      </w:pPr>
      <w:r>
        <w:rPr>
          <w:noProof/>
        </w:rPr>
        <w:drawing>
          <wp:inline distT="0" distB="0" distL="0" distR="0" wp14:anchorId="3783710D" wp14:editId="0FFC7476">
            <wp:extent cx="2603513" cy="4194089"/>
            <wp:effectExtent l="19050" t="19050" r="25400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838" cy="421233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C00DE">
        <w:rPr>
          <w:noProof/>
        </w:rPr>
        <w:drawing>
          <wp:inline distT="0" distB="0" distL="0" distR="0" wp14:anchorId="360442DB" wp14:editId="5C8596DC">
            <wp:extent cx="2651760" cy="4245698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841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845B" w14:textId="18FA5870" w:rsidR="00180779" w:rsidRPr="00180779" w:rsidRDefault="005C00DE" w:rsidP="00FF6648">
      <w:pPr>
        <w:pStyle w:val="affffc"/>
      </w:pPr>
      <w:r w:rsidRPr="005C00DE">
        <w:t xml:space="preserve"> </w:t>
      </w:r>
      <w:r>
        <w:tab/>
      </w:r>
      <w:r w:rsidR="00180779">
        <w:t xml:space="preserve">Рисунки 2.6 (а-б) </w:t>
      </w:r>
      <w:r w:rsidR="00180779">
        <w:t>–</w:t>
      </w:r>
      <w:r w:rsidR="00180779">
        <w:t xml:space="preserve"> Список контактов и переписка в мессенджере</w:t>
      </w:r>
      <w:r w:rsidR="00180779">
        <w:t>.</w:t>
      </w:r>
    </w:p>
    <w:p w14:paraId="68DD1DCB" w14:textId="7732A543" w:rsidR="005C00DE" w:rsidRDefault="005C00DE" w:rsidP="005C00DE">
      <w:pPr>
        <w:pStyle w:val="11"/>
      </w:pPr>
      <w:r>
        <w:t>Внедрение Искусственного Интеллекта в мессенджер в виде чат-бота</w:t>
      </w:r>
    </w:p>
    <w:p w14:paraId="79D8266A" w14:textId="77777777" w:rsidR="005C00DE" w:rsidRDefault="005C00DE" w:rsidP="00FF6648">
      <w:pPr>
        <w:pStyle w:val="aff4"/>
      </w:pPr>
      <w:r>
        <w:t xml:space="preserve">Для расширения функциональных возможностей платформы и повышения её практической ценности в учебной и исследовательской </w:t>
      </w:r>
      <w:r>
        <w:lastRenderedPageBreak/>
        <w:t>деятельности, в мессенджер был внедрён чат-бот на основе искусственного интеллекта</w:t>
      </w:r>
      <w:r>
        <w:t xml:space="preserve">. </w:t>
      </w:r>
    </w:p>
    <w:p w14:paraId="01AAC178" w14:textId="53BFA2DF" w:rsidR="005C00DE" w:rsidRDefault="005C00DE" w:rsidP="00FF6648">
      <w:pPr>
        <w:pStyle w:val="aff4"/>
      </w:pPr>
      <w:r>
        <w:t>Пользователь может перейти в диалог с виртуальным собеседником перейдя на страницу списка чатов с ИИ, после чего создав новый чат и перейти в него, либо перейдя в уже существующий чат.</w:t>
      </w:r>
    </w:p>
    <w:p w14:paraId="39A2FA8D" w14:textId="77777777" w:rsidR="005C00DE" w:rsidRDefault="005C00DE" w:rsidP="00FF6648">
      <w:pPr>
        <w:pStyle w:val="aff4"/>
      </w:pPr>
      <w:r>
        <w:t>Интерфейс чата с ИИ не отличается от обычного диалога, что обеспечивает единообразие пользовательского опыта</w:t>
      </w:r>
      <w:r>
        <w:t>.</w:t>
      </w:r>
      <w:r w:rsidRPr="005C00DE">
        <w:t xml:space="preserve"> </w:t>
      </w:r>
    </w:p>
    <w:p w14:paraId="6561D8D3" w14:textId="75C81534" w:rsidR="00FF6648" w:rsidRDefault="005C00DE" w:rsidP="00FF6648">
      <w:pPr>
        <w:pStyle w:val="aff4"/>
      </w:pPr>
      <w:r>
        <w:t>Добавление чат-бота позволило не только повысить интерактивность платформы, но и предоставить пользователям возможность оперативно получать помощь и сопровождение в процессе разработки</w:t>
      </w:r>
      <w:r>
        <w:t>.</w:t>
      </w:r>
    </w:p>
    <w:p w14:paraId="0233F41D" w14:textId="330A790D" w:rsidR="00FF6648" w:rsidRDefault="00FF6648" w:rsidP="00FF6648">
      <w:pPr>
        <w:pStyle w:val="aff4"/>
      </w:pPr>
      <w:r>
        <w:t>На рисунках 2.7 - 2.8 видна работа с ИИ и чатами:</w:t>
      </w:r>
    </w:p>
    <w:p w14:paraId="003AE5E1" w14:textId="6E91ABDF" w:rsidR="00FF6648" w:rsidRDefault="005C00DE" w:rsidP="00FF6648">
      <w:pPr>
        <w:pStyle w:val="aff4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401E415E" wp14:editId="2FEE3C6D">
            <wp:extent cx="2088108" cy="3353494"/>
            <wp:effectExtent l="19050" t="19050" r="26670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34" cy="3385817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F227B" wp14:editId="0283A075">
            <wp:extent cx="2088108" cy="3353874"/>
            <wp:effectExtent l="19050" t="19050" r="2667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349" cy="340405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F6648" w:rsidRPr="00FF6648">
        <w:rPr>
          <w:noProof/>
        </w:rPr>
        <w:t xml:space="preserve"> </w:t>
      </w:r>
    </w:p>
    <w:p w14:paraId="657B809F" w14:textId="3F66B434" w:rsidR="00FF6648" w:rsidRDefault="00FF6648" w:rsidP="00FF6648">
      <w:pPr>
        <w:pStyle w:val="affffc"/>
        <w:rPr>
          <w:noProof/>
        </w:rPr>
      </w:pPr>
      <w:r>
        <w:rPr>
          <w:noProof/>
        </w:rPr>
        <w:t>Рисунки</w:t>
      </w:r>
      <w:r w:rsidRPr="00FF6648">
        <w:t xml:space="preserve"> </w:t>
      </w:r>
      <w:r>
        <w:t>2.</w:t>
      </w:r>
      <w:r>
        <w:t>7</w:t>
      </w:r>
      <w:r>
        <w:t xml:space="preserve"> (а-б) – </w:t>
      </w:r>
      <w:r>
        <w:t>Список чатов с ИИ, и создание новых.</w:t>
      </w:r>
    </w:p>
    <w:p w14:paraId="71AEDF21" w14:textId="1F30D196" w:rsidR="005C00DE" w:rsidRDefault="00FF6648" w:rsidP="00FF6648">
      <w:pPr>
        <w:pStyle w:val="aff4"/>
        <w:ind w:left="2880" w:firstLine="0"/>
      </w:pPr>
      <w:r>
        <w:rPr>
          <w:noProof/>
        </w:rPr>
        <w:lastRenderedPageBreak/>
        <w:drawing>
          <wp:inline distT="0" distB="0" distL="0" distR="0" wp14:anchorId="31FC507D" wp14:editId="06060348">
            <wp:extent cx="2231409" cy="3679730"/>
            <wp:effectExtent l="19050" t="19050" r="16510" b="165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409" cy="367973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E5302D" w14:textId="066D6DE0" w:rsidR="00FF6648" w:rsidRDefault="00FF6648" w:rsidP="00FF6648">
      <w:pPr>
        <w:pStyle w:val="affffc"/>
      </w:pPr>
      <w:r>
        <w:t>Рисун</w:t>
      </w:r>
      <w:r>
        <w:t>о</w:t>
      </w:r>
      <w:r>
        <w:t>к 2.</w:t>
      </w:r>
      <w:r>
        <w:t>8</w:t>
      </w:r>
      <w:r>
        <w:t xml:space="preserve"> – </w:t>
      </w:r>
      <w:r>
        <w:t>Чат с ИИ.</w:t>
      </w:r>
    </w:p>
    <w:p w14:paraId="2F1CF06F" w14:textId="0440A5CC" w:rsidR="004A5FBC" w:rsidRDefault="004A5FBC" w:rsidP="004A5FBC">
      <w:pPr>
        <w:pStyle w:val="aff4"/>
      </w:pPr>
    </w:p>
    <w:p w14:paraId="1D4DBD64" w14:textId="183AF1C1" w:rsidR="004A5FBC" w:rsidRDefault="004A5FBC" w:rsidP="004A5FBC">
      <w:pPr>
        <w:pStyle w:val="11"/>
      </w:pPr>
      <w:r>
        <w:t>В</w:t>
      </w:r>
      <w:r w:rsidRPr="00887FC6">
        <w:t>недрение файлового менеджера</w:t>
      </w:r>
    </w:p>
    <w:p w14:paraId="3E5A848D" w14:textId="6C00ADA2" w:rsidR="004A5FBC" w:rsidRDefault="004A5FBC" w:rsidP="004A5FBC">
      <w:pPr>
        <w:pStyle w:val="aff4"/>
        <w:ind w:left="720"/>
      </w:pPr>
      <w:r>
        <w:t xml:space="preserve">В рамках расширения функциональности платформы был разработан встроенный файловый менеджер, обеспечивающий пользователю базовые возможности по управлению своими файлами внутри </w:t>
      </w:r>
      <w:proofErr w:type="spellStart"/>
      <w:r>
        <w:t>web</w:t>
      </w:r>
      <w:proofErr w:type="spellEnd"/>
      <w:r>
        <w:t>-IDE.</w:t>
      </w:r>
      <w:r w:rsidR="00FF0CF9">
        <w:t xml:space="preserve"> </w:t>
      </w:r>
    </w:p>
    <w:p w14:paraId="71121FD4" w14:textId="3BAE373E" w:rsidR="00FF0CF9" w:rsidRDefault="00FF0CF9" w:rsidP="004A5FBC">
      <w:pPr>
        <w:pStyle w:val="aff4"/>
        <w:ind w:left="720"/>
      </w:pPr>
      <w:r>
        <w:t>Файловый менеджер предоставляет такие функции как:</w:t>
      </w:r>
    </w:p>
    <w:p w14:paraId="258A066A" w14:textId="55583550" w:rsidR="00FF0CF9" w:rsidRDefault="00FF0CF9" w:rsidP="001B2B64">
      <w:pPr>
        <w:pStyle w:val="aff4"/>
        <w:numPr>
          <w:ilvl w:val="0"/>
          <w:numId w:val="9"/>
        </w:numPr>
      </w:pPr>
      <w:r>
        <w:t>Просмотр файлов пользователя.</w:t>
      </w:r>
    </w:p>
    <w:p w14:paraId="3402276A" w14:textId="2D3DAC02" w:rsidR="00FF0CF9" w:rsidRDefault="00FF0CF9" w:rsidP="001B2B64">
      <w:pPr>
        <w:pStyle w:val="aff4"/>
        <w:numPr>
          <w:ilvl w:val="0"/>
          <w:numId w:val="9"/>
        </w:numPr>
      </w:pPr>
      <w:r>
        <w:t>Создание новых файлов.</w:t>
      </w:r>
    </w:p>
    <w:p w14:paraId="31FC9049" w14:textId="1601066E" w:rsidR="00FF0CF9" w:rsidRDefault="00FF0CF9" w:rsidP="001B2B64">
      <w:pPr>
        <w:pStyle w:val="aff4"/>
        <w:numPr>
          <w:ilvl w:val="0"/>
          <w:numId w:val="9"/>
        </w:numPr>
      </w:pPr>
      <w:r>
        <w:t>Переименование и удаление файлов.</w:t>
      </w:r>
    </w:p>
    <w:p w14:paraId="406069E0" w14:textId="013D2CD7" w:rsidR="00FF0CF9" w:rsidRDefault="00FF0CF9" w:rsidP="001B2B64">
      <w:pPr>
        <w:pStyle w:val="aff4"/>
        <w:numPr>
          <w:ilvl w:val="0"/>
          <w:numId w:val="9"/>
        </w:numPr>
      </w:pPr>
      <w:r>
        <w:t xml:space="preserve">Открытие файлов для редактирования и запуска в </w:t>
      </w:r>
      <w:r>
        <w:rPr>
          <w:lang w:val="en-US"/>
        </w:rPr>
        <w:t>IDE</w:t>
      </w:r>
      <w:r w:rsidRPr="00FF0CF9">
        <w:t>.</w:t>
      </w:r>
    </w:p>
    <w:p w14:paraId="22EDD7D9" w14:textId="33C4E1E3" w:rsidR="00FF0CF9" w:rsidRDefault="00FF0CF9" w:rsidP="00FF0CF9">
      <w:pPr>
        <w:pStyle w:val="aff4"/>
        <w:ind w:left="720"/>
      </w:pPr>
      <w:r>
        <w:t xml:space="preserve">Интерфейс файлового менеджера размещён сбоку от основного рабочего пространства и выполнен в минималистичном стиле, обеспечивающем удобный и быстрый доступ к необходимым </w:t>
      </w:r>
      <w:r>
        <w:lastRenderedPageBreak/>
        <w:t>материалам. Работа с файлами реализована таким образом, чтобы исключить доступ к чужим данным и обеспечить базовый уровень безопасности</w:t>
      </w:r>
      <w:r>
        <w:t xml:space="preserve">. </w:t>
      </w:r>
    </w:p>
    <w:p w14:paraId="231A850D" w14:textId="00634553" w:rsidR="00FF0CF9" w:rsidRDefault="00FF0CF9" w:rsidP="00FF0CF9">
      <w:pPr>
        <w:pStyle w:val="aff4"/>
        <w:ind w:left="720"/>
      </w:pPr>
      <w:r>
        <w:t>Добавление данной функции позволило сделать работу в IDE более автономной и приближённой к привычным средам разработки, а также подготовило основу для возможной интеграции с системами хранения и синхронизации файлов</w:t>
      </w:r>
      <w:r>
        <w:t>.</w:t>
      </w:r>
    </w:p>
    <w:p w14:paraId="7B6722F1" w14:textId="1A6F0069" w:rsidR="00FF0CF9" w:rsidRDefault="00FF0CF9" w:rsidP="00FF0CF9">
      <w:pPr>
        <w:pStyle w:val="aff4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545960E0" wp14:editId="5DD6F482">
            <wp:extent cx="2719304" cy="444234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860" cy="44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62D" w14:textId="769EF810" w:rsidR="00FF0CF9" w:rsidRDefault="00FF0CF9" w:rsidP="00FF0CF9">
      <w:pPr>
        <w:pStyle w:val="affffc"/>
      </w:pPr>
      <w:r>
        <w:t>Рисун</w:t>
      </w:r>
      <w:r>
        <w:t>ок</w:t>
      </w:r>
      <w:r>
        <w:t xml:space="preserve"> 2.</w:t>
      </w:r>
      <w:r>
        <w:t>9</w:t>
      </w:r>
      <w:r>
        <w:t xml:space="preserve"> (а-б) – </w:t>
      </w:r>
      <w:r>
        <w:t>Файловый менеджер.</w:t>
      </w:r>
    </w:p>
    <w:p w14:paraId="4175B66E" w14:textId="4A54ADE5" w:rsidR="004E1EDA" w:rsidRDefault="00FF0CF9" w:rsidP="004E1EDA">
      <w:pPr>
        <w:pStyle w:val="11"/>
      </w:pPr>
      <w:r>
        <w:t>Повышение удобства и гибкости платформы для дальнейшего масштабирования</w:t>
      </w:r>
    </w:p>
    <w:p w14:paraId="13E7DE73" w14:textId="7F502A5A" w:rsidR="004E1EDA" w:rsidRPr="004E1EDA" w:rsidRDefault="004E1EDA" w:rsidP="004E1EDA">
      <w:pPr>
        <w:pStyle w:val="aff4"/>
      </w:pPr>
      <w:r w:rsidRPr="004E1EDA">
        <w:t>Для повышения стабильности и удобства работы с платформой, а также подготовки её к дальнейшему расширению, была проведена серия доработок в структуре проекта и пользовательском интерфейсе.</w:t>
      </w:r>
    </w:p>
    <w:p w14:paraId="414D9747" w14:textId="2DA0071B" w:rsidR="004E1EDA" w:rsidRDefault="004E1EDA" w:rsidP="004E1EDA">
      <w:pPr>
        <w:pStyle w:val="aff4"/>
      </w:pPr>
      <w:r w:rsidRPr="004E1EDA">
        <w:lastRenderedPageBreak/>
        <w:t>В рамках данного этапа:</w:t>
      </w:r>
    </w:p>
    <w:p w14:paraId="6F3D5346" w14:textId="2C8B4FDB" w:rsidR="004E1EDA" w:rsidRDefault="004E1EDA" w:rsidP="001B2B64">
      <w:pPr>
        <w:pStyle w:val="aff4"/>
        <w:numPr>
          <w:ilvl w:val="0"/>
          <w:numId w:val="10"/>
        </w:numPr>
      </w:pPr>
      <w:r>
        <w:t>П</w:t>
      </w:r>
      <w:r>
        <w:t>ереработаны отдельные элементы дизайна для улучшения визуального восприятия и повышения удобства навигации;</w:t>
      </w:r>
    </w:p>
    <w:p w14:paraId="77835939" w14:textId="093CEBDB" w:rsidR="004E1EDA" w:rsidRDefault="004E1EDA" w:rsidP="001B2B64">
      <w:pPr>
        <w:pStyle w:val="aff4"/>
        <w:numPr>
          <w:ilvl w:val="0"/>
          <w:numId w:val="10"/>
        </w:numPr>
      </w:pPr>
      <w:r>
        <w:t>У</w:t>
      </w:r>
      <w:r>
        <w:t>странён ряд багов, связанных с отображением интерфейсных компонентов, сохранением кода и переключением между вкладками;</w:t>
      </w:r>
    </w:p>
    <w:p w14:paraId="0130E8D5" w14:textId="32F76581" w:rsidR="004E1EDA" w:rsidRDefault="004E1EDA" w:rsidP="001B2B64">
      <w:pPr>
        <w:pStyle w:val="aff4"/>
        <w:numPr>
          <w:ilvl w:val="0"/>
          <w:numId w:val="10"/>
        </w:numPr>
      </w:pPr>
      <w:r>
        <w:t>У</w:t>
      </w:r>
      <w:r>
        <w:t>лучшена структуризация проекта: разделены модули по функциональности (авторизация, IDE, мессенджер, профили</w:t>
      </w:r>
      <w:r>
        <w:t>, файловый менеджер, логика пользователей</w:t>
      </w:r>
      <w:r>
        <w:t>), упорядочены статические ресурсы и шаблоны;</w:t>
      </w:r>
    </w:p>
    <w:p w14:paraId="57FDC95F" w14:textId="1161D005" w:rsidR="004E1EDA" w:rsidRDefault="004E1EDA" w:rsidP="001B2B64">
      <w:pPr>
        <w:pStyle w:val="aff4"/>
        <w:numPr>
          <w:ilvl w:val="0"/>
          <w:numId w:val="10"/>
        </w:numPr>
      </w:pPr>
      <w:r>
        <w:t>У</w:t>
      </w:r>
      <w:r>
        <w:t>прощена логика маршрутизации на серверной стороне.</w:t>
      </w:r>
    </w:p>
    <w:p w14:paraId="70760636" w14:textId="3A0DD1FD" w:rsidR="004E1EDA" w:rsidRPr="004E1EDA" w:rsidRDefault="004E1EDA" w:rsidP="004E1EDA">
      <w:pPr>
        <w:pStyle w:val="aff4"/>
      </w:pPr>
      <w:r>
        <w:t>Эти изменения сделали проект более устойчивым, упростили его поддержку и создали задел для внедрения новых функций в будущем — без необходимости переработки уже существующего кода</w:t>
      </w:r>
      <w:r>
        <w:t>.</w:t>
      </w:r>
    </w:p>
    <w:p w14:paraId="339F9D89" w14:textId="58B14CCB" w:rsidR="00FF0CF9" w:rsidRPr="00BB5942" w:rsidRDefault="00FF0CF9" w:rsidP="004E1EDA">
      <w:pPr>
        <w:pStyle w:val="aff4"/>
        <w:rPr>
          <w:lang w:val="en-US"/>
        </w:rPr>
      </w:pPr>
    </w:p>
    <w:sectPr w:rsidR="00FF0CF9" w:rsidRPr="00BB5942" w:rsidSect="000A1920">
      <w:footerReference w:type="default" r:id="rId21"/>
      <w:pgSz w:w="11906" w:h="16838"/>
      <w:pgMar w:top="1134" w:right="851" w:bottom="1560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83C7D" w14:textId="77777777" w:rsidR="001B2B64" w:rsidRDefault="001B2B64" w:rsidP="0008734B">
      <w:pPr>
        <w:spacing w:line="240" w:lineRule="auto"/>
      </w:pPr>
      <w:r>
        <w:separator/>
      </w:r>
    </w:p>
  </w:endnote>
  <w:endnote w:type="continuationSeparator" w:id="0">
    <w:p w14:paraId="724FE93A" w14:textId="77777777" w:rsidR="001B2B64" w:rsidRDefault="001B2B64" w:rsidP="0008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B3D8" w14:textId="77777777" w:rsidR="0008734B" w:rsidRDefault="000873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 w:rsidR="00281EBE">
      <w:rPr>
        <w:color w:val="000000"/>
      </w:rPr>
      <w:instrText>PAGE</w:instrText>
    </w:r>
    <w:r>
      <w:rPr>
        <w:color w:val="000000"/>
      </w:rPr>
      <w:fldChar w:fldCharType="separate"/>
    </w:r>
    <w:r w:rsidR="00B740F7">
      <w:rPr>
        <w:noProof/>
        <w:color w:val="000000"/>
      </w:rPr>
      <w:t>21</w:t>
    </w:r>
    <w:r>
      <w:rPr>
        <w:color w:val="000000"/>
      </w:rPr>
      <w:fldChar w:fldCharType="end"/>
    </w:r>
  </w:p>
  <w:p w14:paraId="52020D7B" w14:textId="77777777" w:rsidR="0008734B" w:rsidRDefault="0008734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EDBB5" w14:textId="77777777" w:rsidR="001B2B64" w:rsidRDefault="001B2B64" w:rsidP="0008734B">
      <w:pPr>
        <w:spacing w:line="240" w:lineRule="auto"/>
      </w:pPr>
      <w:r>
        <w:separator/>
      </w:r>
    </w:p>
  </w:footnote>
  <w:footnote w:type="continuationSeparator" w:id="0">
    <w:p w14:paraId="495188B5" w14:textId="77777777" w:rsidR="001B2B64" w:rsidRDefault="001B2B64" w:rsidP="000873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01B9A"/>
    <w:multiLevelType w:val="hybridMultilevel"/>
    <w:tmpl w:val="2AC2C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85773"/>
    <w:multiLevelType w:val="hybridMultilevel"/>
    <w:tmpl w:val="27484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364A74"/>
    <w:multiLevelType w:val="hybridMultilevel"/>
    <w:tmpl w:val="087CE19E"/>
    <w:lvl w:ilvl="0" w:tplc="23E8F93A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1C1AD1"/>
    <w:multiLevelType w:val="hybridMultilevel"/>
    <w:tmpl w:val="9AD6A388"/>
    <w:lvl w:ilvl="0" w:tplc="4058BC1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B07743"/>
    <w:multiLevelType w:val="hybridMultilevel"/>
    <w:tmpl w:val="2CBCAF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234503"/>
    <w:multiLevelType w:val="hybridMultilevel"/>
    <w:tmpl w:val="9816F94E"/>
    <w:lvl w:ilvl="0" w:tplc="B86ED638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B14BA7"/>
    <w:multiLevelType w:val="hybridMultilevel"/>
    <w:tmpl w:val="154424FE"/>
    <w:lvl w:ilvl="0" w:tplc="88885FDC">
      <w:start w:val="1"/>
      <w:numFmt w:val="decimal"/>
      <w:pStyle w:val="a1"/>
      <w:lvlText w:val="%1"/>
      <w:lvlJc w:val="left"/>
      <w:pPr>
        <w:ind w:left="102" w:hanging="7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4ECBCA0">
      <w:numFmt w:val="bullet"/>
      <w:lvlText w:val="•"/>
      <w:lvlJc w:val="left"/>
      <w:pPr>
        <w:ind w:left="1060" w:hanging="707"/>
      </w:pPr>
      <w:rPr>
        <w:rFonts w:hint="default"/>
        <w:lang w:val="ru-RU" w:eastAsia="en-US" w:bidi="ar-SA"/>
      </w:rPr>
    </w:lvl>
    <w:lvl w:ilvl="2" w:tplc="D520D102">
      <w:numFmt w:val="bullet"/>
      <w:lvlText w:val="•"/>
      <w:lvlJc w:val="left"/>
      <w:pPr>
        <w:ind w:left="2021" w:hanging="707"/>
      </w:pPr>
      <w:rPr>
        <w:rFonts w:hint="default"/>
        <w:lang w:val="ru-RU" w:eastAsia="en-US" w:bidi="ar-SA"/>
      </w:rPr>
    </w:lvl>
    <w:lvl w:ilvl="3" w:tplc="E54C133E">
      <w:numFmt w:val="bullet"/>
      <w:lvlText w:val="•"/>
      <w:lvlJc w:val="left"/>
      <w:pPr>
        <w:ind w:left="2981" w:hanging="707"/>
      </w:pPr>
      <w:rPr>
        <w:rFonts w:hint="default"/>
        <w:lang w:val="ru-RU" w:eastAsia="en-US" w:bidi="ar-SA"/>
      </w:rPr>
    </w:lvl>
    <w:lvl w:ilvl="4" w:tplc="7454420E">
      <w:numFmt w:val="bullet"/>
      <w:lvlText w:val="•"/>
      <w:lvlJc w:val="left"/>
      <w:pPr>
        <w:ind w:left="3942" w:hanging="707"/>
      </w:pPr>
      <w:rPr>
        <w:rFonts w:hint="default"/>
        <w:lang w:val="ru-RU" w:eastAsia="en-US" w:bidi="ar-SA"/>
      </w:rPr>
    </w:lvl>
    <w:lvl w:ilvl="5" w:tplc="6128B878">
      <w:numFmt w:val="bullet"/>
      <w:lvlText w:val="•"/>
      <w:lvlJc w:val="left"/>
      <w:pPr>
        <w:ind w:left="4903" w:hanging="707"/>
      </w:pPr>
      <w:rPr>
        <w:rFonts w:hint="default"/>
        <w:lang w:val="ru-RU" w:eastAsia="en-US" w:bidi="ar-SA"/>
      </w:rPr>
    </w:lvl>
    <w:lvl w:ilvl="6" w:tplc="764CC038">
      <w:numFmt w:val="bullet"/>
      <w:lvlText w:val="•"/>
      <w:lvlJc w:val="left"/>
      <w:pPr>
        <w:ind w:left="5863" w:hanging="707"/>
      </w:pPr>
      <w:rPr>
        <w:rFonts w:hint="default"/>
        <w:lang w:val="ru-RU" w:eastAsia="en-US" w:bidi="ar-SA"/>
      </w:rPr>
    </w:lvl>
    <w:lvl w:ilvl="7" w:tplc="C770AF50">
      <w:numFmt w:val="bullet"/>
      <w:lvlText w:val="•"/>
      <w:lvlJc w:val="left"/>
      <w:pPr>
        <w:ind w:left="6824" w:hanging="707"/>
      </w:pPr>
      <w:rPr>
        <w:rFonts w:hint="default"/>
        <w:lang w:val="ru-RU" w:eastAsia="en-US" w:bidi="ar-SA"/>
      </w:rPr>
    </w:lvl>
    <w:lvl w:ilvl="8" w:tplc="23A039CA">
      <w:numFmt w:val="bullet"/>
      <w:lvlText w:val="•"/>
      <w:lvlJc w:val="left"/>
      <w:pPr>
        <w:ind w:left="7785" w:hanging="707"/>
      </w:pPr>
      <w:rPr>
        <w:rFonts w:hint="default"/>
        <w:lang w:val="ru-RU" w:eastAsia="en-US" w:bidi="ar-SA"/>
      </w:rPr>
    </w:lvl>
  </w:abstractNum>
  <w:abstractNum w:abstractNumId="7" w15:restartNumberingAfterBreak="0">
    <w:nsid w:val="3B240E39"/>
    <w:multiLevelType w:val="hybridMultilevel"/>
    <w:tmpl w:val="CB84173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E770217"/>
    <w:multiLevelType w:val="hybridMultilevel"/>
    <w:tmpl w:val="C58C2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F67C4C"/>
    <w:multiLevelType w:val="multilevel"/>
    <w:tmpl w:val="9460AC4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5BE"/>
    <w:rsid w:val="00000389"/>
    <w:rsid w:val="0008734B"/>
    <w:rsid w:val="000A1920"/>
    <w:rsid w:val="000E79B6"/>
    <w:rsid w:val="001062F6"/>
    <w:rsid w:val="00122A44"/>
    <w:rsid w:val="00131227"/>
    <w:rsid w:val="00140738"/>
    <w:rsid w:val="00180779"/>
    <w:rsid w:val="00180BB2"/>
    <w:rsid w:val="00186392"/>
    <w:rsid w:val="001B2B64"/>
    <w:rsid w:val="001E467C"/>
    <w:rsid w:val="00211489"/>
    <w:rsid w:val="00211D0E"/>
    <w:rsid w:val="00211DDF"/>
    <w:rsid w:val="00225D13"/>
    <w:rsid w:val="00281EBE"/>
    <w:rsid w:val="002C3117"/>
    <w:rsid w:val="002C4A41"/>
    <w:rsid w:val="002E7734"/>
    <w:rsid w:val="002F708D"/>
    <w:rsid w:val="003022B1"/>
    <w:rsid w:val="00312BEF"/>
    <w:rsid w:val="00322764"/>
    <w:rsid w:val="00395DF6"/>
    <w:rsid w:val="003B3A86"/>
    <w:rsid w:val="003B6E89"/>
    <w:rsid w:val="004601FB"/>
    <w:rsid w:val="00476559"/>
    <w:rsid w:val="004A35BE"/>
    <w:rsid w:val="004A5FBC"/>
    <w:rsid w:val="004A756F"/>
    <w:rsid w:val="004C4EAE"/>
    <w:rsid w:val="004E1EDA"/>
    <w:rsid w:val="005002E9"/>
    <w:rsid w:val="00516DD3"/>
    <w:rsid w:val="0058101E"/>
    <w:rsid w:val="00595438"/>
    <w:rsid w:val="005A4E2F"/>
    <w:rsid w:val="005B56D9"/>
    <w:rsid w:val="005C00DE"/>
    <w:rsid w:val="005E046B"/>
    <w:rsid w:val="005E3D3A"/>
    <w:rsid w:val="00602C83"/>
    <w:rsid w:val="00611537"/>
    <w:rsid w:val="006225D6"/>
    <w:rsid w:val="00694D9A"/>
    <w:rsid w:val="006B6C32"/>
    <w:rsid w:val="007229B2"/>
    <w:rsid w:val="007454D5"/>
    <w:rsid w:val="007631E2"/>
    <w:rsid w:val="00764B6D"/>
    <w:rsid w:val="007A15A1"/>
    <w:rsid w:val="007C6652"/>
    <w:rsid w:val="007F63A3"/>
    <w:rsid w:val="008409F9"/>
    <w:rsid w:val="00887FC6"/>
    <w:rsid w:val="008A7DCD"/>
    <w:rsid w:val="008D7AA9"/>
    <w:rsid w:val="008E0E1F"/>
    <w:rsid w:val="0090296B"/>
    <w:rsid w:val="0095755C"/>
    <w:rsid w:val="0099688D"/>
    <w:rsid w:val="009A19A3"/>
    <w:rsid w:val="009B2D0A"/>
    <w:rsid w:val="00A10200"/>
    <w:rsid w:val="00A44E15"/>
    <w:rsid w:val="00A641BA"/>
    <w:rsid w:val="00AB11AA"/>
    <w:rsid w:val="00AC1450"/>
    <w:rsid w:val="00AD7568"/>
    <w:rsid w:val="00AD79D0"/>
    <w:rsid w:val="00B72476"/>
    <w:rsid w:val="00B740F7"/>
    <w:rsid w:val="00BA7D5C"/>
    <w:rsid w:val="00BB5942"/>
    <w:rsid w:val="00BD1ECE"/>
    <w:rsid w:val="00BE72EA"/>
    <w:rsid w:val="00BF491C"/>
    <w:rsid w:val="00C10E6C"/>
    <w:rsid w:val="00C30838"/>
    <w:rsid w:val="00C360F3"/>
    <w:rsid w:val="00C54AED"/>
    <w:rsid w:val="00C76D38"/>
    <w:rsid w:val="00C77E1C"/>
    <w:rsid w:val="00C95D7A"/>
    <w:rsid w:val="00CD0F2F"/>
    <w:rsid w:val="00D33F19"/>
    <w:rsid w:val="00D50C36"/>
    <w:rsid w:val="00D61F0D"/>
    <w:rsid w:val="00DA47E7"/>
    <w:rsid w:val="00DA78C6"/>
    <w:rsid w:val="00DD3598"/>
    <w:rsid w:val="00DD4522"/>
    <w:rsid w:val="00DE3491"/>
    <w:rsid w:val="00E023CD"/>
    <w:rsid w:val="00E064FF"/>
    <w:rsid w:val="00E3087A"/>
    <w:rsid w:val="00E31E0A"/>
    <w:rsid w:val="00ED39A9"/>
    <w:rsid w:val="00ED4342"/>
    <w:rsid w:val="00F1668B"/>
    <w:rsid w:val="00F57CD9"/>
    <w:rsid w:val="00F656D3"/>
    <w:rsid w:val="00FA3D39"/>
    <w:rsid w:val="00FC43EA"/>
    <w:rsid w:val="00FF0CF9"/>
    <w:rsid w:val="00FF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352D0"/>
  <w15:docId w15:val="{22EE3AEE-8624-4240-9FCC-EB6628764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DA47E7"/>
  </w:style>
  <w:style w:type="paragraph" w:styleId="12">
    <w:name w:val="heading 1"/>
    <w:basedOn w:val="a2"/>
    <w:link w:val="13"/>
    <w:qFormat/>
    <w:rsid w:val="00071CF2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2"/>
    <w:next w:val="a2"/>
    <w:link w:val="20"/>
    <w:unhideWhenUsed/>
    <w:qFormat/>
    <w:rsid w:val="003436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D93D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nhideWhenUsed/>
    <w:qFormat/>
    <w:rsid w:val="000D5C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14"/>
    <w:next w:val="14"/>
    <w:link w:val="50"/>
    <w:qFormat/>
    <w:rsid w:val="0008734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4"/>
    <w:next w:val="14"/>
    <w:link w:val="60"/>
    <w:qFormat/>
    <w:rsid w:val="0008734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2"/>
    <w:next w:val="a2"/>
    <w:link w:val="70"/>
    <w:semiHidden/>
    <w:unhideWhenUsed/>
    <w:qFormat/>
    <w:rsid w:val="00F1668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rsid w:val="00F1668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rsid w:val="00F1668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4">
    <w:name w:val="Обычный1"/>
    <w:rsid w:val="0008734B"/>
  </w:style>
  <w:style w:type="table" w:customStyle="1" w:styleId="TableNormal">
    <w:name w:val="Table Normal"/>
    <w:uiPriority w:val="2"/>
    <w:qFormat/>
    <w:rsid w:val="0008734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14"/>
    <w:next w:val="14"/>
    <w:link w:val="a7"/>
    <w:uiPriority w:val="10"/>
    <w:qFormat/>
    <w:rsid w:val="0008734B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8">
    <w:name w:val="Введение"/>
    <w:next w:val="a2"/>
    <w:rsid w:val="00445850"/>
    <w:pPr>
      <w:spacing w:after="100" w:afterAutospacing="1"/>
      <w:jc w:val="center"/>
    </w:pPr>
    <w:rPr>
      <w:b/>
      <w:bCs/>
    </w:rPr>
  </w:style>
  <w:style w:type="paragraph" w:customStyle="1" w:styleId="a9">
    <w:name w:val="Заголовки"/>
    <w:next w:val="a2"/>
    <w:autoRedefine/>
    <w:rsid w:val="00DB0C09"/>
    <w:pPr>
      <w:pageBreakBefore/>
      <w:spacing w:after="240"/>
      <w:jc w:val="center"/>
      <w:outlineLvl w:val="0"/>
    </w:pPr>
    <w:rPr>
      <w:b/>
      <w:bCs/>
    </w:rPr>
  </w:style>
  <w:style w:type="paragraph" w:styleId="aa">
    <w:name w:val="Normal (Web)"/>
    <w:basedOn w:val="a2"/>
    <w:uiPriority w:val="99"/>
    <w:unhideWhenUsed/>
    <w:rsid w:val="00112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21">
    <w:name w:val="2Заголовок"/>
    <w:next w:val="a2"/>
    <w:rsid w:val="00605C9F"/>
    <w:pPr>
      <w:spacing w:before="100" w:beforeAutospacing="1" w:after="100" w:afterAutospacing="1"/>
      <w:jc w:val="center"/>
      <w:outlineLvl w:val="1"/>
    </w:pPr>
    <w:rPr>
      <w:b/>
      <w:bCs/>
    </w:rPr>
  </w:style>
  <w:style w:type="numbering" w:customStyle="1" w:styleId="ab">
    <w:name w:val="нумерация"/>
    <w:uiPriority w:val="99"/>
    <w:rsid w:val="00C77D66"/>
  </w:style>
  <w:style w:type="numbering" w:customStyle="1" w:styleId="15">
    <w:name w:val="1нумерация"/>
    <w:uiPriority w:val="99"/>
    <w:rsid w:val="00C77D66"/>
  </w:style>
  <w:style w:type="paragraph" w:styleId="ac">
    <w:name w:val="List Paragraph"/>
    <w:basedOn w:val="a2"/>
    <w:link w:val="ad"/>
    <w:uiPriority w:val="34"/>
    <w:qFormat/>
    <w:rsid w:val="00C77D66"/>
    <w:pPr>
      <w:ind w:left="720"/>
      <w:contextualSpacing/>
    </w:pPr>
  </w:style>
  <w:style w:type="numbering" w:customStyle="1" w:styleId="110">
    <w:name w:val="1нумерация1"/>
    <w:next w:val="15"/>
    <w:uiPriority w:val="99"/>
    <w:rsid w:val="00C77D66"/>
  </w:style>
  <w:style w:type="numbering" w:customStyle="1" w:styleId="16">
    <w:name w:val="Стиль1"/>
    <w:uiPriority w:val="99"/>
    <w:rsid w:val="001B7A63"/>
  </w:style>
  <w:style w:type="character" w:customStyle="1" w:styleId="13">
    <w:name w:val="Заголовок 1 Знак"/>
    <w:basedOn w:val="a3"/>
    <w:link w:val="12"/>
    <w:rsid w:val="00071C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e">
    <w:name w:val="Hyperlink"/>
    <w:basedOn w:val="a3"/>
    <w:unhideWhenUsed/>
    <w:rsid w:val="00071CF2"/>
    <w:rPr>
      <w:color w:val="0000FF" w:themeColor="hyperlink"/>
      <w:u w:val="single"/>
    </w:rPr>
  </w:style>
  <w:style w:type="character" w:customStyle="1" w:styleId="17">
    <w:name w:val="Неразрешенное упоминание1"/>
    <w:basedOn w:val="a3"/>
    <w:uiPriority w:val="99"/>
    <w:semiHidden/>
    <w:unhideWhenUsed/>
    <w:rsid w:val="00071CF2"/>
    <w:rPr>
      <w:color w:val="605E5C"/>
      <w:shd w:val="clear" w:color="auto" w:fill="E1DFDD"/>
    </w:rPr>
  </w:style>
  <w:style w:type="paragraph" w:styleId="af">
    <w:name w:val="TOC Heading"/>
    <w:basedOn w:val="12"/>
    <w:next w:val="a2"/>
    <w:uiPriority w:val="39"/>
    <w:unhideWhenUsed/>
    <w:rsid w:val="00FB5E0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8">
    <w:name w:val="toc 1"/>
    <w:basedOn w:val="a2"/>
    <w:next w:val="a2"/>
    <w:autoRedefine/>
    <w:uiPriority w:val="39"/>
    <w:unhideWhenUsed/>
    <w:rsid w:val="005002E9"/>
    <w:pPr>
      <w:tabs>
        <w:tab w:val="right" w:leader="dot" w:pos="9344"/>
      </w:tabs>
      <w:spacing w:after="100"/>
      <w:ind w:firstLine="0"/>
    </w:pPr>
  </w:style>
  <w:style w:type="paragraph" w:styleId="22">
    <w:name w:val="toc 2"/>
    <w:basedOn w:val="a2"/>
    <w:next w:val="a2"/>
    <w:autoRedefine/>
    <w:uiPriority w:val="39"/>
    <w:unhideWhenUsed/>
    <w:rsid w:val="00DD4522"/>
    <w:pPr>
      <w:tabs>
        <w:tab w:val="left" w:pos="1134"/>
        <w:tab w:val="right" w:leader="dot" w:pos="9628"/>
      </w:tabs>
      <w:overflowPunct w:val="0"/>
      <w:autoSpaceDE w:val="0"/>
      <w:autoSpaceDN w:val="0"/>
      <w:adjustRightInd w:val="0"/>
      <w:ind w:left="198" w:hanging="56"/>
      <w:textAlignment w:val="baseline"/>
    </w:pPr>
  </w:style>
  <w:style w:type="paragraph" w:styleId="31">
    <w:name w:val="toc 3"/>
    <w:basedOn w:val="a2"/>
    <w:next w:val="a2"/>
    <w:autoRedefine/>
    <w:unhideWhenUsed/>
    <w:rsid w:val="00FB7DCC"/>
    <w:pPr>
      <w:tabs>
        <w:tab w:val="right" w:leader="dot" w:pos="9344"/>
      </w:tabs>
      <w:spacing w:after="100"/>
      <w:ind w:left="544" w:firstLine="0"/>
    </w:pPr>
    <w:rPr>
      <w:rFonts w:eastAsiaTheme="minorEastAsia"/>
    </w:rPr>
  </w:style>
  <w:style w:type="character" w:customStyle="1" w:styleId="20">
    <w:name w:val="Заголовок 2 Знак"/>
    <w:basedOn w:val="a3"/>
    <w:link w:val="2"/>
    <w:rsid w:val="003436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0">
    <w:name w:val="header"/>
    <w:basedOn w:val="a2"/>
    <w:link w:val="af1"/>
    <w:uiPriority w:val="99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C72ADF"/>
    <w:rPr>
      <w:rFonts w:ascii="Times New Roman" w:hAnsi="Times New Roman"/>
      <w:sz w:val="28"/>
    </w:rPr>
  </w:style>
  <w:style w:type="paragraph" w:styleId="af2">
    <w:name w:val="footer"/>
    <w:basedOn w:val="a2"/>
    <w:link w:val="af3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rsid w:val="00C72ADF"/>
    <w:rPr>
      <w:rFonts w:ascii="Times New Roman" w:hAnsi="Times New Roman"/>
      <w:sz w:val="28"/>
    </w:rPr>
  </w:style>
  <w:style w:type="paragraph" w:styleId="af4">
    <w:name w:val="caption"/>
    <w:basedOn w:val="a2"/>
    <w:next w:val="a2"/>
    <w:unhideWhenUsed/>
    <w:qFormat/>
    <w:rsid w:val="00F70E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5">
    <w:name w:val="Strong"/>
    <w:basedOn w:val="a3"/>
    <w:uiPriority w:val="22"/>
    <w:qFormat/>
    <w:rsid w:val="00961F0D"/>
    <w:rPr>
      <w:b/>
      <w:bCs/>
    </w:rPr>
  </w:style>
  <w:style w:type="character" w:customStyle="1" w:styleId="30">
    <w:name w:val="Заголовок 3 Знак"/>
    <w:basedOn w:val="a3"/>
    <w:link w:val="3"/>
    <w:rsid w:val="00D93D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6">
    <w:name w:val="Стиль_студенту"/>
    <w:basedOn w:val="a2"/>
    <w:rsid w:val="002C37F5"/>
    <w:pPr>
      <w:tabs>
        <w:tab w:val="center" w:pos="4820"/>
      </w:tabs>
      <w:spacing w:line="240" w:lineRule="auto"/>
      <w:ind w:firstLine="0"/>
    </w:pPr>
    <w:rPr>
      <w:sz w:val="24"/>
      <w:szCs w:val="24"/>
    </w:rPr>
  </w:style>
  <w:style w:type="paragraph" w:customStyle="1" w:styleId="af7">
    <w:name w:val="Стиль_группа"/>
    <w:basedOn w:val="a2"/>
    <w:rsid w:val="002C37F5"/>
    <w:pPr>
      <w:tabs>
        <w:tab w:val="left" w:pos="1701"/>
        <w:tab w:val="left" w:pos="3686"/>
        <w:tab w:val="left" w:pos="7072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8">
    <w:name w:val="Стиль_студент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paragraph" w:customStyle="1" w:styleId="af9">
    <w:name w:val="Стиль_задание"/>
    <w:basedOn w:val="a2"/>
    <w:rsid w:val="002C37F5"/>
    <w:pPr>
      <w:tabs>
        <w:tab w:val="center" w:leader="underscore" w:pos="4678"/>
        <w:tab w:val="right" w:leader="underscore" w:pos="9356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a">
    <w:name w:val="Дата выдачи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character" w:styleId="afb">
    <w:name w:val="Placeholder Text"/>
    <w:basedOn w:val="a3"/>
    <w:uiPriority w:val="99"/>
    <w:semiHidden/>
    <w:rsid w:val="00806734"/>
    <w:rPr>
      <w:color w:val="808080"/>
    </w:rPr>
  </w:style>
  <w:style w:type="table" w:styleId="afc">
    <w:name w:val="Table Grid"/>
    <w:basedOn w:val="a4"/>
    <w:rsid w:val="009A427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Дата утверждения"/>
    <w:basedOn w:val="a2"/>
    <w:rsid w:val="00985F1F"/>
    <w:pPr>
      <w:spacing w:line="240" w:lineRule="auto"/>
      <w:ind w:left="5954" w:firstLine="0"/>
    </w:pPr>
    <w:rPr>
      <w:sz w:val="24"/>
      <w:szCs w:val="24"/>
    </w:rPr>
  </w:style>
  <w:style w:type="paragraph" w:customStyle="1" w:styleId="19">
    <w:name w:val="Подзаголовки1ур"/>
    <w:basedOn w:val="a8"/>
    <w:next w:val="a2"/>
    <w:rsid w:val="000C66B7"/>
  </w:style>
  <w:style w:type="paragraph" w:customStyle="1" w:styleId="23">
    <w:name w:val="2Подзаголовки"/>
    <w:basedOn w:val="a8"/>
    <w:next w:val="a2"/>
    <w:rsid w:val="000C66B7"/>
  </w:style>
  <w:style w:type="character" w:customStyle="1" w:styleId="40">
    <w:name w:val="Заголовок 4 Знак"/>
    <w:basedOn w:val="a3"/>
    <w:link w:val="4"/>
    <w:rsid w:val="000D5CD1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e">
    <w:name w:val="Document Map"/>
    <w:basedOn w:val="a2"/>
    <w:link w:val="aff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Схема документа Знак"/>
    <w:basedOn w:val="a3"/>
    <w:link w:val="afe"/>
    <w:rsid w:val="006747A8"/>
    <w:rPr>
      <w:rFonts w:ascii="Tahoma" w:hAnsi="Tahoma" w:cs="Tahoma"/>
      <w:sz w:val="16"/>
      <w:szCs w:val="16"/>
    </w:rPr>
  </w:style>
  <w:style w:type="paragraph" w:styleId="aff0">
    <w:name w:val="Balloon Text"/>
    <w:basedOn w:val="a2"/>
    <w:link w:val="aff1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3"/>
    <w:link w:val="aff0"/>
    <w:rsid w:val="006747A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3"/>
    <w:rsid w:val="0091542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384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3843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Subtitle"/>
    <w:basedOn w:val="14"/>
    <w:next w:val="14"/>
    <w:rsid w:val="0008734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3">
    <w:basedOn w:val="TableNormal"/>
    <w:rsid w:val="0008734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1 Главный"/>
    <w:basedOn w:val="a2"/>
    <w:next w:val="aff4"/>
    <w:link w:val="1a"/>
    <w:autoRedefine/>
    <w:qFormat/>
    <w:rsid w:val="00C76D38"/>
    <w:pPr>
      <w:pageBreakBefore/>
      <w:numPr>
        <w:numId w:val="1"/>
      </w:numPr>
      <w:pBdr>
        <w:top w:val="nil"/>
        <w:left w:val="nil"/>
        <w:bottom w:val="nil"/>
        <w:right w:val="nil"/>
        <w:between w:val="nil"/>
      </w:pBdr>
      <w:spacing w:after="240"/>
      <w:jc w:val="center"/>
    </w:pPr>
    <w:rPr>
      <w:b/>
      <w:color w:val="000000"/>
    </w:rPr>
  </w:style>
  <w:style w:type="character" w:customStyle="1" w:styleId="1a">
    <w:name w:val="1 Главный Знак"/>
    <w:basedOn w:val="a3"/>
    <w:link w:val="10"/>
    <w:rsid w:val="00C76D38"/>
    <w:rPr>
      <w:b/>
      <w:color w:val="000000"/>
    </w:rPr>
  </w:style>
  <w:style w:type="paragraph" w:customStyle="1" w:styleId="11">
    <w:name w:val="1.1 Пункт"/>
    <w:basedOn w:val="ac"/>
    <w:next w:val="aff4"/>
    <w:link w:val="112"/>
    <w:autoRedefine/>
    <w:qFormat/>
    <w:rsid w:val="001062F6"/>
    <w:pPr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ind w:left="777"/>
      <w:jc w:val="center"/>
    </w:pPr>
    <w:rPr>
      <w:b/>
      <w:color w:val="000000"/>
    </w:rPr>
  </w:style>
  <w:style w:type="paragraph" w:customStyle="1" w:styleId="111">
    <w:name w:val="1.1.1 Подпункт"/>
    <w:basedOn w:val="ac"/>
    <w:next w:val="aff4"/>
    <w:link w:val="1110"/>
    <w:autoRedefine/>
    <w:qFormat/>
    <w:rsid w:val="00FC43E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jc w:val="center"/>
    </w:pPr>
    <w:rPr>
      <w:b/>
      <w:color w:val="000000"/>
    </w:rPr>
  </w:style>
  <w:style w:type="character" w:customStyle="1" w:styleId="ad">
    <w:name w:val="Абзац списка Знак"/>
    <w:basedOn w:val="a3"/>
    <w:link w:val="ac"/>
    <w:uiPriority w:val="34"/>
    <w:rsid w:val="00516DD3"/>
  </w:style>
  <w:style w:type="character" w:customStyle="1" w:styleId="112">
    <w:name w:val="1.1 Пункт Знак"/>
    <w:basedOn w:val="ad"/>
    <w:link w:val="11"/>
    <w:rsid w:val="001062F6"/>
    <w:rPr>
      <w:b/>
      <w:color w:val="000000"/>
    </w:rPr>
  </w:style>
  <w:style w:type="paragraph" w:customStyle="1" w:styleId="aff4">
    <w:name w:val="Обычный_мой"/>
    <w:basedOn w:val="a2"/>
    <w:link w:val="aff5"/>
    <w:autoRedefine/>
    <w:qFormat/>
    <w:rsid w:val="00FF6648"/>
    <w:pPr>
      <w:ind w:firstLine="720"/>
      <w:jc w:val="both"/>
    </w:pPr>
  </w:style>
  <w:style w:type="character" w:customStyle="1" w:styleId="1110">
    <w:name w:val="1.1.1 Подпункт Знак"/>
    <w:basedOn w:val="ad"/>
    <w:link w:val="111"/>
    <w:rsid w:val="00FC43EA"/>
    <w:rPr>
      <w:b/>
      <w:color w:val="000000"/>
    </w:rPr>
  </w:style>
  <w:style w:type="character" w:customStyle="1" w:styleId="70">
    <w:name w:val="Заголовок 7 Знак"/>
    <w:basedOn w:val="a3"/>
    <w:link w:val="7"/>
    <w:semiHidden/>
    <w:rsid w:val="00F1668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ff5">
    <w:name w:val="Обычный_мой Знак"/>
    <w:basedOn w:val="a3"/>
    <w:link w:val="aff4"/>
    <w:rsid w:val="00FF6648"/>
  </w:style>
  <w:style w:type="character" w:customStyle="1" w:styleId="80">
    <w:name w:val="Заголовок 8 Знак"/>
    <w:basedOn w:val="a3"/>
    <w:link w:val="8"/>
    <w:semiHidden/>
    <w:rsid w:val="00F166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F166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6">
    <w:name w:val="Введение_мое"/>
    <w:basedOn w:val="ac"/>
    <w:link w:val="aff7"/>
    <w:autoRedefine/>
    <w:qFormat/>
    <w:rsid w:val="00694D9A"/>
    <w:pPr>
      <w:pageBreakBefore/>
      <w:pBdr>
        <w:top w:val="nil"/>
        <w:left w:val="nil"/>
        <w:bottom w:val="nil"/>
        <w:right w:val="nil"/>
        <w:between w:val="nil"/>
      </w:pBdr>
      <w:spacing w:after="200"/>
      <w:ind w:left="0" w:firstLine="0"/>
      <w:jc w:val="center"/>
      <w:outlineLvl w:val="0"/>
    </w:pPr>
    <w:rPr>
      <w:b/>
      <w:color w:val="000000"/>
    </w:rPr>
  </w:style>
  <w:style w:type="character" w:customStyle="1" w:styleId="aff7">
    <w:name w:val="Введение_мое Знак"/>
    <w:basedOn w:val="a3"/>
    <w:link w:val="aff6"/>
    <w:rsid w:val="00694D9A"/>
    <w:rPr>
      <w:b/>
      <w:color w:val="000000"/>
    </w:rPr>
  </w:style>
  <w:style w:type="paragraph" w:customStyle="1" w:styleId="aff8">
    <w:name w:val="Рабочий"/>
    <w:link w:val="aff9"/>
    <w:rsid w:val="008A7DCD"/>
  </w:style>
  <w:style w:type="paragraph" w:customStyle="1" w:styleId="futurismarkdown-paragraph">
    <w:name w:val="futurismarkdown-paragraph"/>
    <w:basedOn w:val="a2"/>
    <w:rsid w:val="008A7DCD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9">
    <w:name w:val="Рабочий Знак"/>
    <w:basedOn w:val="aff5"/>
    <w:link w:val="aff8"/>
    <w:rsid w:val="008A7DCD"/>
    <w:rPr>
      <w:lang w:val="en-US"/>
    </w:rPr>
  </w:style>
  <w:style w:type="paragraph" w:customStyle="1" w:styleId="richfactdown-paragraph">
    <w:name w:val="richfactdown-paragraph"/>
    <w:basedOn w:val="a2"/>
    <w:rsid w:val="007631E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a">
    <w:name w:val="Исходный текст"/>
    <w:rsid w:val="0099688D"/>
    <w:rPr>
      <w:rFonts w:ascii="Liberation Mono" w:eastAsia="Liberation Mono" w:hAnsi="Liberation Mono" w:cs="Liberation Mono"/>
    </w:rPr>
  </w:style>
  <w:style w:type="paragraph" w:customStyle="1" w:styleId="affb">
    <w:name w:val="Текст в заданном формате"/>
    <w:basedOn w:val="a2"/>
    <w:rsid w:val="0099688D"/>
    <w:pPr>
      <w:suppressAutoHyphens/>
      <w:spacing w:line="259" w:lineRule="auto"/>
      <w:ind w:firstLine="0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character" w:styleId="affc">
    <w:name w:val="Unresolved Mention"/>
    <w:basedOn w:val="a3"/>
    <w:uiPriority w:val="99"/>
    <w:semiHidden/>
    <w:unhideWhenUsed/>
    <w:rsid w:val="00FC43EA"/>
    <w:rPr>
      <w:color w:val="605E5C"/>
      <w:shd w:val="clear" w:color="auto" w:fill="E1DFDD"/>
    </w:rPr>
  </w:style>
  <w:style w:type="paragraph" w:customStyle="1" w:styleId="affd">
    <w:name w:val="Рисунок"/>
    <w:basedOn w:val="aff4"/>
    <w:next w:val="aff4"/>
    <w:link w:val="affe"/>
    <w:autoRedefine/>
    <w:uiPriority w:val="1"/>
    <w:qFormat/>
    <w:rsid w:val="004A756F"/>
    <w:pPr>
      <w:spacing w:after="200"/>
      <w:ind w:firstLine="0"/>
      <w:jc w:val="center"/>
    </w:pPr>
  </w:style>
  <w:style w:type="paragraph" w:customStyle="1" w:styleId="a">
    <w:name w:val=".Перечисление"/>
    <w:basedOn w:val="aff4"/>
    <w:autoRedefine/>
    <w:qFormat/>
    <w:rsid w:val="002E7734"/>
    <w:pPr>
      <w:numPr>
        <w:numId w:val="2"/>
      </w:numPr>
      <w:ind w:left="0" w:firstLine="567"/>
    </w:pPr>
  </w:style>
  <w:style w:type="character" w:customStyle="1" w:styleId="affe">
    <w:name w:val="Рисунок Знак"/>
    <w:basedOn w:val="aff5"/>
    <w:link w:val="affd"/>
    <w:rsid w:val="004A756F"/>
  </w:style>
  <w:style w:type="paragraph" w:customStyle="1" w:styleId="1">
    <w:name w:val="1Перечисление"/>
    <w:basedOn w:val="aff4"/>
    <w:next w:val="aff4"/>
    <w:link w:val="1b"/>
    <w:autoRedefine/>
    <w:qFormat/>
    <w:rsid w:val="002E7734"/>
    <w:pPr>
      <w:numPr>
        <w:numId w:val="3"/>
      </w:numPr>
      <w:ind w:left="709" w:firstLine="284"/>
    </w:pPr>
  </w:style>
  <w:style w:type="paragraph" w:customStyle="1" w:styleId="a0">
    <w:name w:val="*Перечисление"/>
    <w:basedOn w:val="a2"/>
    <w:link w:val="afff"/>
    <w:qFormat/>
    <w:rsid w:val="000A1920"/>
    <w:pPr>
      <w:numPr>
        <w:numId w:val="4"/>
      </w:numPr>
      <w:ind w:left="1134" w:firstLine="0"/>
      <w:jc w:val="both"/>
    </w:pPr>
  </w:style>
  <w:style w:type="character" w:customStyle="1" w:styleId="afff">
    <w:name w:val="*Перечисление Знак"/>
    <w:basedOn w:val="a3"/>
    <w:link w:val="a0"/>
    <w:rsid w:val="000A1920"/>
  </w:style>
  <w:style w:type="paragraph" w:customStyle="1" w:styleId="PyCharm">
    <w:name w:val="PyCharm"/>
    <w:basedOn w:val="a2"/>
    <w:next w:val="aff4"/>
    <w:link w:val="PyCharm0"/>
    <w:autoRedefine/>
    <w:qFormat/>
    <w:rsid w:val="00DA47E7"/>
    <w:pPr>
      <w:spacing w:line="240" w:lineRule="auto"/>
    </w:pPr>
    <w:rPr>
      <w:rFonts w:ascii="Consolas" w:eastAsiaTheme="minorHAnsi" w:hAnsi="Consolas"/>
      <w:sz w:val="20"/>
      <w:lang w:val="en-US" w:eastAsia="en-US"/>
    </w:rPr>
  </w:style>
  <w:style w:type="character" w:customStyle="1" w:styleId="PyCharm0">
    <w:name w:val="PyCharm Знак"/>
    <w:basedOn w:val="a3"/>
    <w:link w:val="PyCharm"/>
    <w:rsid w:val="00DA47E7"/>
    <w:rPr>
      <w:rFonts w:ascii="Consolas" w:eastAsiaTheme="minorHAnsi" w:hAnsi="Consolas"/>
      <w:sz w:val="20"/>
      <w:lang w:val="en-US" w:eastAsia="en-US"/>
    </w:rPr>
  </w:style>
  <w:style w:type="paragraph" w:customStyle="1" w:styleId="afff0">
    <w:name w:val="Прил.Обязат_мое"/>
    <w:basedOn w:val="aff4"/>
    <w:uiPriority w:val="1"/>
    <w:qFormat/>
    <w:rsid w:val="00DD4522"/>
    <w:pPr>
      <w:pageBreakBefore/>
      <w:ind w:firstLine="0"/>
      <w:jc w:val="center"/>
    </w:pPr>
    <w:rPr>
      <w:b/>
      <w:bCs/>
    </w:rPr>
  </w:style>
  <w:style w:type="paragraph" w:customStyle="1" w:styleId="ds-markdown-paragraph">
    <w:name w:val="ds-markdown-paragraph"/>
    <w:basedOn w:val="a2"/>
    <w:rsid w:val="007C665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50">
    <w:name w:val="Заголовок 5 Знак"/>
    <w:basedOn w:val="a3"/>
    <w:link w:val="5"/>
    <w:rsid w:val="00D50C36"/>
    <w:rPr>
      <w:b/>
      <w:sz w:val="22"/>
      <w:szCs w:val="22"/>
    </w:rPr>
  </w:style>
  <w:style w:type="character" w:customStyle="1" w:styleId="60">
    <w:name w:val="Заголовок 6 Знак"/>
    <w:basedOn w:val="a3"/>
    <w:link w:val="6"/>
    <w:rsid w:val="00D50C36"/>
    <w:rPr>
      <w:b/>
      <w:sz w:val="20"/>
      <w:szCs w:val="20"/>
    </w:rPr>
  </w:style>
  <w:style w:type="paragraph" w:customStyle="1" w:styleId="afff1">
    <w:name w:val="Стиль текста"/>
    <w:basedOn w:val="a2"/>
    <w:qFormat/>
    <w:rsid w:val="00D50C36"/>
    <w:pPr>
      <w:overflowPunct w:val="0"/>
      <w:autoSpaceDE w:val="0"/>
      <w:autoSpaceDN w:val="0"/>
      <w:adjustRightInd w:val="0"/>
      <w:ind w:firstLine="851"/>
      <w:jc w:val="both"/>
      <w:textAlignment w:val="baseline"/>
    </w:pPr>
    <w:rPr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D50C36"/>
    <w:pPr>
      <w:overflowPunct w:val="0"/>
      <w:autoSpaceDE w:val="0"/>
      <w:autoSpaceDN w:val="0"/>
      <w:adjustRightInd w:val="0"/>
      <w:ind w:left="601" w:firstLine="0"/>
      <w:textAlignment w:val="baseline"/>
    </w:pPr>
    <w:rPr>
      <w:szCs w:val="20"/>
    </w:rPr>
  </w:style>
  <w:style w:type="character" w:customStyle="1" w:styleId="afff2">
    <w:name w:val="Скрытый"/>
    <w:qFormat/>
    <w:rsid w:val="00D50C36"/>
    <w:rPr>
      <w:rFonts w:ascii="Times New Roman" w:hAnsi="Times New Roman"/>
      <w:vanish/>
      <w:color w:val="auto"/>
      <w:sz w:val="28"/>
      <w:u w:val="none"/>
    </w:rPr>
  </w:style>
  <w:style w:type="paragraph" w:customStyle="1" w:styleId="afff3">
    <w:name w:val="Стиль рисунка"/>
    <w:basedOn w:val="a2"/>
    <w:next w:val="afff1"/>
    <w:qFormat/>
    <w:rsid w:val="00D50C36"/>
    <w:pPr>
      <w:overflowPunct w:val="0"/>
      <w:autoSpaceDE w:val="0"/>
      <w:autoSpaceDN w:val="0"/>
      <w:adjustRightInd w:val="0"/>
      <w:spacing w:before="240" w:after="120"/>
      <w:ind w:firstLine="0"/>
      <w:jc w:val="center"/>
      <w:textAlignment w:val="baseline"/>
    </w:pPr>
    <w:rPr>
      <w:szCs w:val="20"/>
    </w:rPr>
  </w:style>
  <w:style w:type="paragraph" w:customStyle="1" w:styleId="afff4">
    <w:name w:val="Формула"/>
    <w:basedOn w:val="afff1"/>
    <w:qFormat/>
    <w:rsid w:val="00D50C36"/>
    <w:pPr>
      <w:spacing w:before="120" w:after="120"/>
      <w:ind w:firstLine="0"/>
    </w:pPr>
  </w:style>
  <w:style w:type="paragraph" w:styleId="afff5">
    <w:name w:val="Body Text"/>
    <w:basedOn w:val="a2"/>
    <w:link w:val="afff6"/>
    <w:uiPriority w:val="1"/>
    <w:qFormat/>
    <w:rsid w:val="00D50C36"/>
    <w:pPr>
      <w:widowControl w:val="0"/>
      <w:autoSpaceDE w:val="0"/>
      <w:autoSpaceDN w:val="0"/>
      <w:spacing w:line="240" w:lineRule="auto"/>
      <w:ind w:firstLine="0"/>
    </w:pPr>
    <w:rPr>
      <w:sz w:val="24"/>
      <w:szCs w:val="24"/>
      <w:lang w:eastAsia="en-US"/>
    </w:rPr>
  </w:style>
  <w:style w:type="character" w:customStyle="1" w:styleId="afff6">
    <w:name w:val="Основной текст Знак"/>
    <w:basedOn w:val="a3"/>
    <w:link w:val="afff5"/>
    <w:uiPriority w:val="1"/>
    <w:rsid w:val="00D50C36"/>
    <w:rPr>
      <w:sz w:val="24"/>
      <w:szCs w:val="24"/>
      <w:lang w:eastAsia="en-US"/>
    </w:rPr>
  </w:style>
  <w:style w:type="paragraph" w:customStyle="1" w:styleId="afff7">
    <w:name w:val="Текст задания"/>
    <w:rsid w:val="00D50C36"/>
    <w:pPr>
      <w:autoSpaceDE w:val="0"/>
      <w:autoSpaceDN w:val="0"/>
      <w:adjustRightInd w:val="0"/>
      <w:ind w:firstLine="0"/>
      <w:jc w:val="both"/>
    </w:pPr>
    <w:rPr>
      <w:sz w:val="24"/>
      <w:szCs w:val="24"/>
    </w:rPr>
  </w:style>
  <w:style w:type="paragraph" w:customStyle="1" w:styleId="afff8">
    <w:name w:val="Шапка_ТЗ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9">
    <w:name w:val="Утверждаю_блок"/>
    <w:basedOn w:val="a2"/>
    <w:qFormat/>
    <w:rsid w:val="00D50C36"/>
    <w:pPr>
      <w:ind w:firstLine="0"/>
      <w:jc w:val="right"/>
    </w:pPr>
    <w:rPr>
      <w:sz w:val="24"/>
      <w:szCs w:val="24"/>
    </w:rPr>
  </w:style>
  <w:style w:type="paragraph" w:customStyle="1" w:styleId="afffa">
    <w:name w:val="Задание_блок"/>
    <w:basedOn w:val="a2"/>
    <w:qFormat/>
    <w:rsid w:val="00D50C36"/>
    <w:pPr>
      <w:ind w:firstLine="0"/>
      <w:jc w:val="center"/>
    </w:pPr>
    <w:rPr>
      <w:sz w:val="24"/>
      <w:szCs w:val="24"/>
    </w:rPr>
  </w:style>
  <w:style w:type="paragraph" w:customStyle="1" w:styleId="afffb">
    <w:name w:val="Обращение_студенту"/>
    <w:basedOn w:val="afffa"/>
    <w:qFormat/>
    <w:rsid w:val="00D50C36"/>
    <w:pPr>
      <w:tabs>
        <w:tab w:val="center" w:leader="underscore" w:pos="4820"/>
        <w:tab w:val="right" w:leader="underscore" w:pos="9639"/>
      </w:tabs>
      <w:ind w:firstLine="709"/>
      <w:jc w:val="both"/>
    </w:pPr>
  </w:style>
  <w:style w:type="paragraph" w:customStyle="1" w:styleId="afffc">
    <w:name w:val="Номер_группы"/>
    <w:basedOn w:val="a2"/>
    <w:qFormat/>
    <w:rsid w:val="00D50C36"/>
    <w:pPr>
      <w:tabs>
        <w:tab w:val="center" w:pos="2268"/>
        <w:tab w:val="center" w:pos="7088"/>
      </w:tabs>
      <w:ind w:firstLine="0"/>
      <w:jc w:val="center"/>
    </w:pPr>
    <w:rPr>
      <w:sz w:val="24"/>
      <w:szCs w:val="22"/>
    </w:rPr>
  </w:style>
  <w:style w:type="paragraph" w:customStyle="1" w:styleId="afffd">
    <w:name w:val="Тема_работы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e">
    <w:name w:val="Цель"/>
    <w:basedOn w:val="afffd"/>
    <w:qFormat/>
    <w:rsid w:val="00D50C36"/>
    <w:pPr>
      <w:ind w:firstLine="709"/>
      <w:jc w:val="both"/>
    </w:pPr>
    <w:rPr>
      <w:bCs/>
      <w:lang w:val="en-US"/>
    </w:rPr>
  </w:style>
  <w:style w:type="paragraph" w:customStyle="1" w:styleId="affff">
    <w:name w:val="Стиль подписей"/>
    <w:basedOn w:val="afff7"/>
    <w:next w:val="a2"/>
    <w:qFormat/>
    <w:rsid w:val="00D50C36"/>
    <w:pPr>
      <w:tabs>
        <w:tab w:val="center" w:pos="6237"/>
      </w:tabs>
    </w:pPr>
  </w:style>
  <w:style w:type="character" w:customStyle="1" w:styleId="letter">
    <w:name w:val="letter"/>
    <w:basedOn w:val="a3"/>
    <w:rsid w:val="00D50C36"/>
  </w:style>
  <w:style w:type="paragraph" w:customStyle="1" w:styleId="24">
    <w:name w:val="2 Разделы"/>
    <w:basedOn w:val="a2"/>
    <w:link w:val="25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b/>
      <w:sz w:val="24"/>
      <w:szCs w:val="20"/>
    </w:rPr>
  </w:style>
  <w:style w:type="character" w:customStyle="1" w:styleId="25">
    <w:name w:val="2 Разделы Знак"/>
    <w:link w:val="24"/>
    <w:rsid w:val="00D50C36"/>
    <w:rPr>
      <w:b/>
      <w:sz w:val="24"/>
      <w:szCs w:val="20"/>
    </w:rPr>
  </w:style>
  <w:style w:type="paragraph" w:customStyle="1" w:styleId="1c">
    <w:name w:val="1 ГЛАВНОЕ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/>
      <w:sz w:val="24"/>
      <w:szCs w:val="24"/>
    </w:rPr>
  </w:style>
  <w:style w:type="paragraph" w:customStyle="1" w:styleId="32">
    <w:name w:val="3 текст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sz w:val="24"/>
      <w:szCs w:val="20"/>
    </w:rPr>
  </w:style>
  <w:style w:type="paragraph" w:styleId="affff0">
    <w:name w:val="Body Text Indent"/>
    <w:basedOn w:val="a2"/>
    <w:link w:val="affff1"/>
    <w:rsid w:val="00D50C36"/>
    <w:pPr>
      <w:spacing w:line="336" w:lineRule="auto"/>
      <w:ind w:firstLine="567"/>
      <w:jc w:val="both"/>
    </w:pPr>
    <w:rPr>
      <w:sz w:val="26"/>
      <w:szCs w:val="20"/>
    </w:rPr>
  </w:style>
  <w:style w:type="character" w:customStyle="1" w:styleId="affff1">
    <w:name w:val="Основной текст с отступом Знак"/>
    <w:basedOn w:val="a3"/>
    <w:link w:val="affff0"/>
    <w:rsid w:val="00D50C36"/>
    <w:rPr>
      <w:sz w:val="26"/>
      <w:szCs w:val="20"/>
    </w:rPr>
  </w:style>
  <w:style w:type="paragraph" w:styleId="33">
    <w:name w:val="Body Text Indent 3"/>
    <w:basedOn w:val="a2"/>
    <w:link w:val="34"/>
    <w:rsid w:val="00D50C36"/>
    <w:pPr>
      <w:spacing w:line="336" w:lineRule="auto"/>
      <w:ind w:left="567" w:hanging="141"/>
      <w:jc w:val="both"/>
    </w:pPr>
    <w:rPr>
      <w:sz w:val="26"/>
      <w:szCs w:val="20"/>
    </w:rPr>
  </w:style>
  <w:style w:type="character" w:customStyle="1" w:styleId="34">
    <w:name w:val="Основной текст с отступом 3 Знак"/>
    <w:basedOn w:val="a3"/>
    <w:link w:val="33"/>
    <w:rsid w:val="00D50C36"/>
    <w:rPr>
      <w:sz w:val="26"/>
      <w:szCs w:val="20"/>
    </w:rPr>
  </w:style>
  <w:style w:type="paragraph" w:customStyle="1" w:styleId="affff2">
    <w:name w:val="Рефератный стиль"/>
    <w:rsid w:val="00D50C36"/>
    <w:pPr>
      <w:spacing w:line="240" w:lineRule="auto"/>
      <w:ind w:firstLine="567"/>
      <w:jc w:val="both"/>
    </w:pPr>
    <w:rPr>
      <w:szCs w:val="20"/>
    </w:rPr>
  </w:style>
  <w:style w:type="character" w:styleId="HTML1">
    <w:name w:val="HTML Code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3">
    <w:name w:val="HTML Keyboard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4">
    <w:name w:val="HTML Variable"/>
    <w:uiPriority w:val="99"/>
    <w:unhideWhenUsed/>
    <w:rsid w:val="00D50C36"/>
    <w:rPr>
      <w:i/>
      <w:iCs/>
    </w:rPr>
  </w:style>
  <w:style w:type="character" w:styleId="HTML5">
    <w:name w:val="HTML Cite"/>
    <w:uiPriority w:val="99"/>
    <w:unhideWhenUsed/>
    <w:rsid w:val="00D50C36"/>
    <w:rPr>
      <w:i/>
      <w:iCs/>
    </w:rPr>
  </w:style>
  <w:style w:type="paragraph" w:customStyle="1" w:styleId="Default">
    <w:name w:val="Default"/>
    <w:rsid w:val="00D50C36"/>
    <w:pPr>
      <w:autoSpaceDE w:val="0"/>
      <w:autoSpaceDN w:val="0"/>
      <w:adjustRightInd w:val="0"/>
      <w:spacing w:line="240" w:lineRule="auto"/>
      <w:ind w:firstLine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rsid w:val="00D50C36"/>
  </w:style>
  <w:style w:type="character" w:customStyle="1" w:styleId="zur">
    <w:name w:val="zur"/>
    <w:rsid w:val="00D50C36"/>
  </w:style>
  <w:style w:type="paragraph" w:customStyle="1" w:styleId="sag">
    <w:name w:val="sag"/>
    <w:basedOn w:val="a2"/>
    <w:rsid w:val="00D50C36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letter100">
    <w:name w:val="letter100"/>
    <w:basedOn w:val="a3"/>
    <w:rsid w:val="00D50C36"/>
  </w:style>
  <w:style w:type="character" w:styleId="affff3">
    <w:name w:val="annotation reference"/>
    <w:rsid w:val="00D50C36"/>
    <w:rPr>
      <w:sz w:val="16"/>
      <w:szCs w:val="16"/>
    </w:rPr>
  </w:style>
  <w:style w:type="paragraph" w:styleId="affff4">
    <w:name w:val="annotation text"/>
    <w:basedOn w:val="a2"/>
    <w:link w:val="affff5"/>
    <w:rsid w:val="00D50C36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sz w:val="20"/>
      <w:szCs w:val="20"/>
    </w:rPr>
  </w:style>
  <w:style w:type="character" w:customStyle="1" w:styleId="affff5">
    <w:name w:val="Текст примечания Знак"/>
    <w:basedOn w:val="a3"/>
    <w:link w:val="affff4"/>
    <w:rsid w:val="00D50C36"/>
    <w:rPr>
      <w:sz w:val="20"/>
      <w:szCs w:val="20"/>
    </w:rPr>
  </w:style>
  <w:style w:type="paragraph" w:styleId="affff6">
    <w:name w:val="annotation subject"/>
    <w:basedOn w:val="affff4"/>
    <w:next w:val="affff4"/>
    <w:link w:val="affff7"/>
    <w:rsid w:val="00D50C36"/>
    <w:rPr>
      <w:b/>
      <w:bCs/>
    </w:rPr>
  </w:style>
  <w:style w:type="character" w:customStyle="1" w:styleId="affff7">
    <w:name w:val="Тема примечания Знак"/>
    <w:basedOn w:val="affff5"/>
    <w:link w:val="affff6"/>
    <w:rsid w:val="00D50C36"/>
    <w:rPr>
      <w:b/>
      <w:bCs/>
      <w:sz w:val="20"/>
      <w:szCs w:val="20"/>
    </w:rPr>
  </w:style>
  <w:style w:type="character" w:customStyle="1" w:styleId="token">
    <w:name w:val="token"/>
    <w:basedOn w:val="a3"/>
    <w:rsid w:val="00D50C36"/>
  </w:style>
  <w:style w:type="character" w:customStyle="1" w:styleId="FontStyle92">
    <w:name w:val="Font Style92"/>
    <w:rsid w:val="00D50C36"/>
    <w:rPr>
      <w:rFonts w:ascii="Times New Roman" w:hAnsi="Times New Roman" w:cs="Times New Roman"/>
      <w:b/>
      <w:bCs/>
      <w:sz w:val="20"/>
      <w:szCs w:val="20"/>
    </w:rPr>
  </w:style>
  <w:style w:type="character" w:customStyle="1" w:styleId="affff8">
    <w:name w:val="Название Знак"/>
    <w:rsid w:val="00D50C3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9">
    <w:name w:val="Книга"/>
    <w:link w:val="affffa"/>
    <w:qFormat/>
    <w:rsid w:val="00D50C36"/>
    <w:pPr>
      <w:suppressAutoHyphens/>
      <w:jc w:val="both"/>
    </w:pPr>
    <w:rPr>
      <w:kern w:val="20"/>
      <w:szCs w:val="20"/>
    </w:rPr>
  </w:style>
  <w:style w:type="character" w:customStyle="1" w:styleId="affffa">
    <w:name w:val="Книга Знак"/>
    <w:link w:val="affff9"/>
    <w:rsid w:val="00D50C36"/>
    <w:rPr>
      <w:kern w:val="20"/>
      <w:szCs w:val="20"/>
    </w:rPr>
  </w:style>
  <w:style w:type="character" w:customStyle="1" w:styleId="a7">
    <w:name w:val="Заголовок Знак"/>
    <w:basedOn w:val="a3"/>
    <w:link w:val="a6"/>
    <w:uiPriority w:val="10"/>
    <w:rsid w:val="00D50C36"/>
    <w:rPr>
      <w:b/>
      <w:sz w:val="72"/>
      <w:szCs w:val="72"/>
    </w:rPr>
  </w:style>
  <w:style w:type="paragraph" w:customStyle="1" w:styleId="TableParagraph">
    <w:name w:val="Table Paragraph"/>
    <w:basedOn w:val="a2"/>
    <w:uiPriority w:val="1"/>
    <w:qFormat/>
    <w:rsid w:val="00D50C36"/>
    <w:pPr>
      <w:widowControl w:val="0"/>
      <w:spacing w:line="240" w:lineRule="auto"/>
      <w:ind w:firstLine="0"/>
    </w:pPr>
    <w:rPr>
      <w:sz w:val="22"/>
      <w:szCs w:val="22"/>
      <w:lang w:eastAsia="en-US"/>
    </w:rPr>
  </w:style>
  <w:style w:type="character" w:styleId="affffb">
    <w:name w:val="Emphasis"/>
    <w:uiPriority w:val="20"/>
    <w:qFormat/>
    <w:rsid w:val="00D50C36"/>
    <w:rPr>
      <w:i/>
      <w:iCs/>
    </w:rPr>
  </w:style>
  <w:style w:type="paragraph" w:customStyle="1" w:styleId="affffc">
    <w:name w:val="Под.Рис"/>
    <w:basedOn w:val="aff4"/>
    <w:next w:val="aff4"/>
    <w:link w:val="affffd"/>
    <w:autoRedefine/>
    <w:qFormat/>
    <w:rsid w:val="00FA3D39"/>
    <w:pPr>
      <w:spacing w:before="40" w:after="200"/>
      <w:jc w:val="center"/>
    </w:pPr>
  </w:style>
  <w:style w:type="character" w:customStyle="1" w:styleId="affffd">
    <w:name w:val="Под.Рис Знак"/>
    <w:link w:val="affffc"/>
    <w:rsid w:val="00FA3D39"/>
  </w:style>
  <w:style w:type="paragraph" w:customStyle="1" w:styleId="a1">
    <w:name w:val="Спис.Ист_мое"/>
    <w:basedOn w:val="ac"/>
    <w:autoRedefine/>
    <w:uiPriority w:val="1"/>
    <w:qFormat/>
    <w:rsid w:val="00D50C36"/>
    <w:pPr>
      <w:widowControl w:val="0"/>
      <w:numPr>
        <w:numId w:val="5"/>
      </w:numPr>
      <w:autoSpaceDE w:val="0"/>
      <w:autoSpaceDN w:val="0"/>
      <w:ind w:right="212"/>
      <w:contextualSpacing w:val="0"/>
      <w:jc w:val="both"/>
    </w:pPr>
    <w:rPr>
      <w:szCs w:val="22"/>
      <w:lang w:eastAsia="en-US"/>
    </w:rPr>
  </w:style>
  <w:style w:type="character" w:customStyle="1" w:styleId="1b">
    <w:name w:val="1Перечисление Знак"/>
    <w:basedOn w:val="aff5"/>
    <w:link w:val="1"/>
    <w:rsid w:val="00D50C36"/>
  </w:style>
  <w:style w:type="character" w:styleId="affffe">
    <w:name w:val="FollowedHyperlink"/>
    <w:basedOn w:val="a3"/>
    <w:uiPriority w:val="99"/>
    <w:semiHidden/>
    <w:unhideWhenUsed/>
    <w:rsid w:val="00D50C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5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3ABxMk54rC51g8A0MYhQbPKIdw==">AMUW2mXhhfPLnvLuxr+ryWrs6dOED1Q1TpH/6qCXeOljmqqbk5AnZRjvtJUZRJMDzjfNhMejse3q2GgnBj1a+XU6JeTBg2CKV1hzqGKUN4cT2w6sakZgiuKbyTdd3dLWxRctj2uDQnROUzKnBD2QCy3mtg7m1SXxOnznlrTNPdpZ0SD2YjPna8zTyoniRsGTqj0G7oJ+A9UBh+cx8f4KEtOMoYPi0iG5V2g/lhcT2fb97ACg+PurWyPOcJJWNb7wokXilmsZ9FP8QYM2GSyDGYrhNDbbXwM2d2k4N0Cmc5oCgy8hmXGwlumh0bTntFDWmzM6YmRNAD9wjy70f9ysd/U2U2/kwwpMrf4LzLOsYdYWLEyt5J2OgB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B81390-8CA8-48F6-92B3-DA77B98AA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ГПО-27-05-2025.docx</Template>
  <TotalTime>376</TotalTime>
  <Pages>12</Pages>
  <Words>1284</Words>
  <Characters>7320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Chertila</dc:creator>
  <cp:lastModifiedBy>Chertila</cp:lastModifiedBy>
  <cp:revision>5</cp:revision>
  <dcterms:created xsi:type="dcterms:W3CDTF">2025-05-27T10:31:00Z</dcterms:created>
  <dcterms:modified xsi:type="dcterms:W3CDTF">2025-05-27T16:49:00Z</dcterms:modified>
</cp:coreProperties>
</file>